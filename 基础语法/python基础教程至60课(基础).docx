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TOC \o "1-3" \h \z \u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"_Toc369245927"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1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课】安装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_Toc369245927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"_Toc369245928"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print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_Toc369245928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"_Toc369245929"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3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IDE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_Toc369245929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4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课】输入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_Toc369245930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12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5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课】变量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_Toc369245931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6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bool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7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if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19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"_Toc369245934"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8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while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_Toc369245934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23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9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random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_Toc369245935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26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"_Toc369245936"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10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变量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_Toc369245936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28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11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逻辑判断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29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"_Toc369245938"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12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 for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循环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_Toc369245938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30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"_Toc369245939"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13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字符串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_Toc369245939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32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14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字符串格式化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_Toc369245940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34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15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循环的嵌套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_Toc369245941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35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16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字符串格式化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2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37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17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类型转换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38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"_Toc369245944"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18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bool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类型转换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_Toc369245944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40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Python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19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函数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_Toc369245945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41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"_Toc369245946"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Python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21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函数的参数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_Toc369245946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46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Python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22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函数应用示例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47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"_Toc369245948"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Python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23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 if, elif, else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_Toc369245948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49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"_Toc369245949"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Python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24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 if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的嵌套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_Toc369245949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54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Python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25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初探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list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_Toc369245950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56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Python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26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操作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list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_Toc369245951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58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Python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28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 </w:t>
      </w:r>
      <w:r>
        <w:rPr>
          <w:rStyle w:val="23"/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  <w:t>字符串的分割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65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Python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29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课】连接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list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71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"_Toc369245954"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30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字符串的索引和切片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_Toc369245954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72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31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读文件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_Toc369245955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74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"_Toc369245956"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32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写文件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_Toc369245956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76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33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处理文件中的数据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77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"_Toc369245958"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34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break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_Toc369245958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83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"_Toc369245963"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35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continue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_Toc369245963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84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"_Toc369245967"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36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异常处理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_Toc369245967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87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"_Toc369245972"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37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字典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_Toc369245972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90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"_Toc369245977"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38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模块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_Toc369245977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93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39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用文件保存游戏（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_Toc369245980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96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40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用文件保存游戏（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2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_Toc369245981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98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41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用文件保存游戏（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101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42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函数的默认参数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105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"_Toc369245984"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43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查天气（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_Toc369245984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107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44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查天气（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2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_Toc369245985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108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"_Toc369245986"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45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查天气（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_Toc369245986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111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46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查天气（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113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"_Toc369245988"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47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面向对象（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_Toc369245988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116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"_Toc369245989"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48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面向对象（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2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_Toc369245989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117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49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面向对象（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_Toc369245990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118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50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面向对象（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_Toc369245991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120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51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and-or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技巧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123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52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元组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124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"_Toc369245994"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53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数学运算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_Toc369245994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125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54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课】真值表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_Toc369245995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127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"_Toc369245996"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55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1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_Toc369245996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128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56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2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130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"_Toc369245998"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57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_Toc369245998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131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"_Toc369245999"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58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4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_Toc369245999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134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59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正则表达式（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5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_Toc369246000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135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【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Python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第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60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课】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 xml:space="preserve"> 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随机数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_Toc369246001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137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python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模块的常用安装方式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139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2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30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分钟入门教程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"_Toc369246004"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目录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_Toc369246004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本文目标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_Toc369246005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"_Toc369246006"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如何使用本教程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_Toc369246006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正则表达式到底是什么东西？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142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"_Toc369246008"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入门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_Toc369246008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142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"_Toc369246009"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测试正则表达式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_Toc369246009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143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元字符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_Toc369246010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字符转义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_Toc369246011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重复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字符类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146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"_Toc369246014"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分枝条件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_Toc369246014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分组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_Toc369246015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147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"_Toc369246016"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反义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_Toc369246016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后向引用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148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"_Toc369246018"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零宽断言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_Toc369246018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149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"_Toc369246019"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负向零宽断言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_Toc369246019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150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"_Toc369246020"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注释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_Toc369246020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"_Toc369246021"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贪婪与懒惰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_Toc369246021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151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"_Toc369246022"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处理选项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_Toc369246022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152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"_Toc369246023"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平衡组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/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递归匹配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_Toc369246023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152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"_Toc369246024"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还有些什么东西没提到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_Toc369246024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154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"_Toc369246025"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联系作者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_Toc369246025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155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"_Toc369246026"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网上的资源及本文参考文献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_Toc369246026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155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5"/>
        <w:pageBreakBefore w:val="0"/>
        <w:tabs>
          <w:tab w:val="right" w:leader="dot" w:pos="8296"/>
        </w:tabs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\l "_Toc369246027"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更新纪录</w:t>
      </w:r>
      <w:r>
        <w:rPr>
          <w:rFonts w:hint="eastAsia" w:ascii="Calisto MT" w:hAnsi="Calisto MT" w:eastAsia="幼圆" w:cstheme="minorEastAsia"/>
          <w:sz w:val="24"/>
          <w:szCs w:val="24"/>
        </w:rPr>
        <w:tab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PAGEREF _Toc369246027 \h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sz w:val="24"/>
          <w:szCs w:val="24"/>
        </w:rPr>
        <w:t>155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0"/>
          <w:rFonts w:hint="eastAsia" w:ascii="Calisto MT" w:hAnsi="Calisto MT" w:eastAsia="幼圆" w:cstheme="minorEastAsia"/>
          <w:sz w:val="24"/>
          <w:szCs w:val="24"/>
        </w:rPr>
      </w:pP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【Python 第0课】Why Python？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drawing>
          <wp:inline distT="0" distB="0" distL="0" distR="0">
            <wp:extent cx="4933950" cy="5600700"/>
            <wp:effectExtent l="19050" t="0" r="0" b="0"/>
            <wp:docPr id="1" name="图片 1" descr="http://imgsrc.baidu.com/forum/w%3D580/sign=07f6a669f11f3a295ac8d5c6a924bce3/c8177f3e6709c93dfb6d09409e3df8dcd00054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imgsrc.baidu.com/forum/w%3D580/sign=07f6a669f11f3a295ac8d5c6a924bce3/c8177f3e6709c93dfb6d09409e3df8dcd00054ed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为什么用Python作为编程入门语言？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原因很简单。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每种语言都会有它的支持者和反对者。去Google一下“why python”，你会得到很多结果，诸如应用范围广泛、开源、社区活跃、丰富的库、跨平台等等等等，也可能找到不少对它的批评，格式死板、效率低、国内用的人很少之类。不过这些优缺点的权衡都是程序员们的烦恼。作为一个想要学点编程入门的初学者来说，简单才是最重要的。当学C++的同学还在写链表，学Java的同学还在折腾运行环境的时候，学Python的你已经像上图一样飞上天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当然，除了简单，还有一个重要的原因：因为我现在每天都在写Python。虽然以后可能会讲些手机编程之类（如果真的有那么一天π_π），但目前这时候，各位也就看菜吃饭，有啥吃啥了。每天5分钟，先别计较太多。况且Python还是挺有利于形成良好编程思维的一门语言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推荐两本我个人比较喜欢的Python入门书籍，一本是《简明Python教程》，我自己最开始就是看着它学的，接下来也会大体参考里面的内容讲。另一本是《Head First Python》，Head First系列都是非常浅显易懂的入门类书籍，虽然我只瞄过几眼，但感觉还是不错的。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0" w:name="_Toc362616594"/>
      <w:bookmarkStart w:id="1" w:name="_Toc369245927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第1课】安装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0" w:leftChars="0" w:right="0" w:rightChars="0" w:firstLine="1134" w:firstLineChars="0"/>
        <w:jc w:val="left"/>
        <w:textAlignment w:val="auto"/>
        <w:outlineLvl w:val="9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进入Python的官方下载页面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"http://www.python.org/download/"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http://www.python.org/download/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你会看到一堆下载链接。我们就选“Python 2.7.5 Windows Installer”，如果是64位系统的同学选下面那个“Python 2.7.5 Windows X86-64 Installer”。为什么不选最上面那个3.3.2的新版本？因为我在用python2.7.x，python3改了不少地方，不熟。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下载之后，就和装其他软件一样，双击，一路Next，想换安装路径的同学可以换个位置。但不管换不换，请把这个路径复制下来，比如我的是“C：\python27\”，后面要用到它。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安装结束还没完，我们还差最后一步：设置环境变量。这是什么东西我暂时先不解释，大家照着做就好。右键单击我的电脑（不，是你的电脑），依次点击"属性"-&gt;"高级"-&gt;"环境变量"，在“系统变量”表单中点击叫做Path的变量，然后编辑这个变量，把“;C:\Python27\”，也就是你刚才复制的安装路径，加到它的结尾。注意！要用英文分号和前面已有的内容隔开。然后点确定，点确定，再点确定。完成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怎么知道你已经成功安装了Python呢？这时候你需要打开命令行，或者叫命令提示符、控制台。方法是：点击开始菜单-&gt;程序-&gt;附件-&gt;命令提示符；或者直接在桌面按快捷键“Win+r”，Win键就是Ctrl和Alt旁边那个有windows图标的键，输入cmd，回车。这时候你就看到可爱的黑底白字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在命令行里输入python，回车。如果看到诸如：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 2.7.5 (default, May 15 2013, 22:43:36) [MSC v.1500 32 bit (Intel)] on win32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的提示文字，恭喜你！否则，请重新检查你哪里的打开方式不对，或者直接给我留言。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接下来，你就可以输入那句程序员最爱的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“Hello World”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向Python的世界里发出第一声啼哭。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嗯。。。如果这么几步你还是被绕晕了，没关系，我还留了一手：打开你的浏览器，Google一下“python online”，点击第一条结果“Execute Python Script Online”；或者直接打开compileonline.com，找到Python点进去。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"http://www.compileonline.com/execute_python_online.php"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http://www.compileonline.com/execute_python_online.php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这是一个在线的python运行环境，你可以在这里练习，无需任何下载安装配置。左边页面是写代码的地方，点击左上角的“Execute Sctipt”，就可以在右边页面看到输出结果。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那Mac的同学怎么办？Mac上叫“终端”，英文版叫Terminal，可以在“应用程序”里找到，也可以直接在你的Mac上搜索“终端”或者“Terminal”找到。打开之后输入“python”，回车，就可以进入python了。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好了，今天就这么多，快去试试你的python，输出一行“Hello World”吧。完成的同学可以截个屏发给我。欢迎各种建议、讨论和闲聊，当然更欢迎你把这里分享给更多的朋友。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我今天发现昨天提供的compileonline.com网站有时候会很慢，甚至无法正常运行，于是我又找了一个：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"http://www.pythonfiddle.com/"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http://www.pythonfiddle.com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似乎要快一点，不过好像只能在电脑上的浏览器打开。另外就是，昨天忘了给Mac的同学们说一下怎么打开命令行。Mac上叫做“终端”或者“Terminal”，可以在“应用程序”里找到，也可以直接在“spotlight”里直接输入“Terminal”打开。打开后就可以通过“python”命令进入开发环境了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"http://tieba.baidu.com/p/2357677379"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2" w:name="_Toc362616595"/>
      <w:bookmarkStart w:id="3" w:name="_Toc369245928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第2课】print</w:t>
      </w:r>
      <w:bookmarkEnd w:id="2"/>
      <w:bookmarkEnd w:id="3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print，中文意思是打印，在python里它不是往纸上打印，而是打印在命令行，或者叫终端、控制台里面。print是python里很基本很常见的一个操作，它的操作对象是一个字符串（什么是字符串，此处按住不表，且待日后慢慢道来）。基本格式是： print 你要打印的东西或者 print(你要打印的东西)这里一定要英文字符的括号，所有程序中出现的符号都必须是英文字符，注意别被你的输入法坑了。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各位同学可以在自己的python环境中试着输出以下内容（这里是命令行下的效果，使用在线编辑器或者IDE的同学，只需要输入“&gt;&gt;&gt;”后面的内容就可以了）：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print "hello"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hello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print 'world'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world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print 1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1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print 3.14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3.14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print 3e30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3e+30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print 1 + 2 * 3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7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print 2 &gt; 5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False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直接在print后面加一段文字来输出的话，需要给文字加上双引号或者单引号。大家发现，print除了打印文字之外，还能输出各种数字、运算结果、比较结果等。你们试着自己print一些别的东西，看看哪些能成功，哪些会失败，有兴趣的话再猜一猜失败的原因。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其实在python命令行下，print是可以省略的，默认就会输出每一次命令的结果。就像这样：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'Your YiDa!'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'Your YiDa!'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2+13+250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265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&gt;&gt;&gt; 5&lt;50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True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今天内容就这么多。没听出个所以然？没关系，只要成功print出来结果就可以，我们以后还有很多时间来讨论其中的细节。</w:t>
      </w: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</w:pPr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drawing>
          <wp:inline distT="0" distB="0" distL="0" distR="0">
            <wp:extent cx="5276850" cy="3409950"/>
            <wp:effectExtent l="19050" t="0" r="0" b="0"/>
            <wp:docPr id="23" name="图片 23" descr="C:\Users\lenov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Desktop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4" w:name="33358252519l"/>
      <w:bookmarkEnd w:id="4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这个短期目标就是一个很简单很弱智的小游戏：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COM: Guess what I think?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5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COM: Your answer is too small.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12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COM: Your answer is too large.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9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COM: Your answer is too small.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COM: BINGO!!!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解释一下：首先电脑会在心中掐指一算，默念一个数字，然后叫你猜。你猜了个答案，电脑会厚道地告诉你大了还是小了，直到最终被你果断猜中。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是我十几年前刚接触编程时候写的第一个程序，当时家里没有电脑，在纸上琢磨了很久之后，熬到第二个星期的电脑课才在学校的486上run起来。后来我还写过一个windows下的窗口版本。现在就让它也成为你们第一个完整的程序吧。照我们每天5分钟的进度，初步估计半个月后大约能完成了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276850" cy="3409950"/>
            <wp:effectExtent l="19050" t="0" r="0" b="0"/>
            <wp:docPr id="24" name="图片 24" descr="C:\Users\lenovo\Desktop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Desktop\2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"http://tieba.baidu.com/p/2357722675"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5" w:name="_Toc369245929"/>
      <w:bookmarkStart w:id="6" w:name="_Toc362616596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第3课】IDE</w:t>
      </w:r>
      <w:bookmarkEnd w:id="5"/>
      <w:bookmarkEnd w:id="6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打个不恰当的比方，如果说写代码是制作一件工艺品，那IDE就是机床。再打个不恰当的比方，PS就是图片的IDE，Word就是doc文档的IDE，PowerPoint就是ppt文件的IDE。python也有自己的IDE，而且还有很多。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python自带了一款IDE，叫做IDLE。先说Windows，Windows上安装了之后，可以在“开始菜单”-&gt;“程序”-&gt;“Python 2.7”里找到它。打开后之后很像我们之前用过的命令行。没错，它就是的，在里面print一下试试。不知之前用命令行的同学有没有注意到，命令行输一行命令就会返回结果，而且之前print了那么多，关掉之后也不知道到哪里去了。所以它没法满足我们编写弱智小游戏的大计划。我们需要用新的方法！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点击窗口上方菜单栏的“File”-&gt;“New Window”，会打一个长得很像的新窗口，但里面什么也没有。这是一个文本编辑器，在这里面就可以写我们的python程序了。继续print几行，这次可以多print一点：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'Hello'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'IDE'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'Here I am.'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现在是，见证奇迹的时刻！点击“Run”-&gt;“Run Module”，或者直接按快捷键F5。会提示你保存刚才文件，随便取个名字，比如“lesson3.py”。（.py是python代码文件的类型，虽然不指定.py也是可以的，但建议还按规范来）保存完毕后，之前那个控制台窗口里就会一次性输出你要的结果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以后想再次编辑或运行刚才的代码，只要在IDLE里选择“File”-&gt;“Open...”，打开刚才保存的.py文件就可以了。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Mac上的IDLE是预装好了，在“终端”里输入“IDLE”就可以启动，使用方法同Windows。也可以在文件夹/usr/bin里可以找到IDLE。如果是重新下载安装了python，似乎是可以在“应用程序”里找到IDLE的，Mac的同学可以验证下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另外，Windows下有一个第三方的免费IDE，叫PyScripter，把文件目录、文本编辑器、命令行都整合到了一起，还增加了很多辅助功能。有兴趣的同学也可以去找来试试看。地址：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"http://code.google.com/p/pyscripter/"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http://code.google.com/p/pyscripter/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用起来应该比IDLE方便，但有一点要注意，它的安装位置和.py文件的保存位置都不要有中文，不然可能会有问题。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今天的内容有点长。配置开发环境这种事最麻烦了，大家耐心一点，毕竟一次投入，长期受益。以后我们的课程都会在IDE中进行，基本不再往命令行里直接敲代码了。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最后说下，有很多python程序员都不使用任何IDE。至于原因嘛，可能就像优秀的手工艺人是不会用机床来加工艺术品的吧。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267325" cy="3581400"/>
            <wp:effectExtent l="19050" t="0" r="9525" b="0"/>
            <wp:docPr id="25" name="图片 25" descr="C:\Users\lenov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Desktop\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"http://tieba.baidu.com/p/2359667111"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7" w:name="_Toc362616597"/>
      <w:bookmarkStart w:id="8" w:name="_Toc369245930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第4课】输入</w:t>
      </w:r>
      <w:bookmarkEnd w:id="7"/>
      <w:bookmarkEnd w:id="8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前print了那么多，都是程序在向屏幕“输出”。那有来得有往，有借得有还，有吃。。。咳咳！那啥，我们得有向程序“输入”信息的办法，才能和程序对话，进行所谓的“人机交互”。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python有一个接收命令行下输入的方法：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注意，和print不同的是，这次我们必须得加上()了，而且得是英文字符的括号。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好了，终于可以搬出那个弱智小游戏了，耶！游戏里我们需要跟程序一问一答，所以我们先把话给说上。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打开我们的python编辑器，不管是IDLE，在线编辑器，还是其他的IDE。在代码编辑器中输入下面几句代码：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"Who do you think I am?"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"Oh, yes!"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然后，Run！（Forrest Run！）你会在命令行中看到，程序输出了第一句之后就停住了，这是input在等待你的输入。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输入你的回答，回车。你会看到程序的回答。注意！引号！！又是引号！！！和print一样，如果你输的是一串文字，要用引号''或者""引起来，如果是数字则不用。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（插一句，python还有一个输入的方法：raw_input()，它把所有的输入都直接当作一串字符，于是就可以不用加引号，有兴趣的同学可以试一试，体会一下两者的不同。关于这个令人纠结的引号，我们以后会再讨论它。）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看上去不错哦，似乎就这么对上话了。是不是觉得离小游戏的完成迈进了一大步？可是大家发现没有，即使你说"Idiot！"，程序仍然会淡定地回答"Oh, yes!"因为它左耳进右耳出，根本就没听进去我们到底说了啥。那怎么才能让它认真听话呢？啪！且听下回分解。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drawing>
          <wp:inline distT="0" distB="0" distL="0" distR="0">
            <wp:extent cx="4371975" cy="4286250"/>
            <wp:effectExtent l="19050" t="0" r="9525" b="0"/>
            <wp:docPr id="31" name="图片 31" descr="C:\Users\lenovo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lenovo\Desktop\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回顾一下我们之前几节课。我们到现在一共提到了三种可以运行print的方式：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1. 命令行，包括Win下的控制台（CMD）和Mac下的终端（Terminal）。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它可以帮我们确认自己电脑上的python是不是正常。但是这种方法很难帮我们实现写一个完整小程序的目标。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 IDE，包括python自带的IDLE和其他第三方的IDE。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不知道大家是不是都顺利搞定，并且能顺利保存并打开py文件了呢？以后我们课程里的内容，你都可以在这里面进行。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3. 在线编辑器，compileonline或者pythonfiddle。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他们同样包括代码编辑器（写代码的地方）和控制台（输出结果的地方）两部分。所以我们在本地IDE里的操作都可以在其中实现。只不过保存文件会有些复杂，compileonline是点击download files打包下载，pythonfiddle需要注册一下。当然，你也可以直接把你写好的代码复制下来，保存在本地，下次再粘贴上去接着写。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"http://tieba.baidu.com/p/2361127555"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9" w:name="_Toc369245931"/>
      <w:bookmarkStart w:id="10" w:name="_Toc362616598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第5课】变量</w:t>
      </w:r>
      <w:bookmarkEnd w:id="9"/>
      <w:bookmarkEnd w:id="10"/>
    </w:p>
    <w:p>
      <w:pPr>
        <w:pageBreakBefore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昨天说到，需要让程序理解我们输入的东西。那首先，就需要有东西把我们输入的内容记录下来，好为接下来的操作做准备。Python之神说，要有变量！于是就有了变量。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变量，望文生义，就是变化的量。python里创建一个变量的方法很简单，给它起个名字，然后给它一个值。举起几个栗子: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name = 'Crossin'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myVar = 123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price = 5.99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visible = True</w:t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  <w:t>“=”的作用是把右边的值赋予给左边的变量。</w:t>
      </w:r>
    </w:p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kern w:val="0"/>
          <w:sz w:val="24"/>
          <w:szCs w:val="24"/>
          <w:bdr w:val="single" w:color="DCDCDC" w:sz="2" w:space="0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这里说一下另外一个概念，叫做“数据类型”，上面4颗栗子分别代表了python中较常见的四种基本类型：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字符串 - 表示一串字符，需要用''或""引起来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整数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浮点数 - 就是小数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bool（布尔） - 这个比较特殊，是用来表示逻辑“是”“非”的一种类型，它只有两个值，True和False。（注意这里没有引号，有了引号就变成字符串了）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再次用到我们熟悉的print。这次，我们升级了，要用print输出一个“变量”：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name = 'Crossin'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name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看到结果了吗？没有输出“name”，也没有报错，而是输出了“Crossin”。现在是不是能想明白一些，为什么之前print一段文字没加引号就会报错，而print一个数字就没有问题呢？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它叫变量，那就是能变的。所以在一次“赋值”操作之后，还可以继续给它赋予新的值，而且可以是不同类型的值。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123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'hi'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“=”的右边还可以更复杂一点，比如是一个计算出的值: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value = 3 * 4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value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value = 2 &lt; 5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value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甚至，也可以是input():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name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name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于是，我们又可以进化一下我们的小游戏了。把上次写的内容稍微改一下，加上变量：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"Who do you think I am?"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you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"Oh, yes! I am a"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you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看来程序已经知道我们的输入了。接下来，就要让它学会对不同的答案做出判断。这个我们留到下次再说。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今天是周五。我觉得吧，到周末了，大家应该远离一下电脑，多陪陪家人朋友，吃吃饭，出去走走。祝大家周末愉快！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2933700" cy="4733925"/>
            <wp:effectExtent l="19050" t="0" r="0" b="0"/>
            <wp:docPr id="27" name="图片 27" descr="C:\Users\lenovo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lenovo\Desktop\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"http://tieba.baidu.com/p/2364057742"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11" w:name="_Toc369245932"/>
      <w:bookmarkStart w:id="12" w:name="_Toc362616599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第6课】bool</w:t>
      </w:r>
      <w:bookmarkEnd w:id="11"/>
      <w:bookmarkEnd w:id="12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昨天说到了python中的几个基本类型，字符串、整数、浮点数都还算好理解，关于剩下的那个bool（布尔值）我要稍微多说几句。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逻辑判断在编程中是非常重要的。大量的复杂程序在根本上都是建立在“真”与“假”的基本逻辑之上。而bool所表示的就是这种最单纯最本质的True / Flase，真与假，是与非。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来看下面的例子：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1 &lt; 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 = 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 = 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b &gt; c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通过用“&gt;”“&lt;”来比较两个数值，我们就得到了一个bool值。这个bool值的真假取决于比较的结果。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“&gt;”“&lt;”在编程语言中被成为逻辑运算符，常用的逻辑运算符包括：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&gt;：大于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&lt;：小于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&gt;=：大于等于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&lt;=：小于等于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==：等于。比较两个值是否相等。之所以用两个等号，是为了和变量赋值区分开来。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!=：不等与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not：逻辑“非”。如果x为True，则not x为False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and：逻辑“与”。如果x为True，且y为</w:t>
      </w:r>
      <w:bookmarkStart w:id="279" w:name="_GoBack"/>
      <w:bookmarkEnd w:id="279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True，则x and y为True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or：逻辑“或”。如果x、y中至少有一个为True，则x or y为True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关于bool值和逻辑运算其实远不止这些，但现在我们暂时不去考虑那么多，以免被绕得找不到北。最基本的大于、小于、等于已经够我们先用一用的了。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试试把bool加到我们的小游戏里：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num = 10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'Guess what I think?'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answer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 = answer&lt;num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'too small?'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result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 = answer&gt;num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'too big?'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result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 = answer==num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'equal?'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result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代码比之前稍微多了一点，解释一下。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第一段代码：先创建一个值为10的变量num，输出一句提示，然后再输入一个值给变量answer。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第二段代码：计算answer&lt;num的结果，记录在result里，输出提示，再输出结果。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第三段、第四段都与第二段类似，只是比较的内容不一样。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看看结果是不是跟你预期的一致？虽然看上去还是有点傻，但是离目标又进了一步。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现在数数你手上的工具：输入、输出，用来记录数值的变量，还有可以比较数值大小的逻辑运算。用它们在你的python里折腾一番吧。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114925" cy="6153150"/>
            <wp:effectExtent l="19050" t="0" r="9525" b="0"/>
            <wp:docPr id="28" name="图片 28" descr="C:\Users\lenov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lenovo\Desktop\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"http://tieba.baidu.com/p/2368780419"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13" w:name="_Toc362616600"/>
      <w:bookmarkStart w:id="14" w:name="_Toc369245933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第7课】if</w:t>
      </w:r>
      <w:bookmarkEnd w:id="13"/>
      <w:bookmarkEnd w:id="14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 xml:space="preserve">继续上次的程序。我们已经能让判断我们输入的值了，但这程序还是有点呆，不过怎样都要把话说三遍。因为到目前为止，我们的程序都是按照顺序从上到下一行接一行地执行。有同学发来问题了：怎么能让它根据我们输入的结果来选择执行呢？答案就是 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–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 xml:space="preserve"> if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来看一张图（纯手绘，渣画质）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3048000" cy="6096000"/>
            <wp:effectExtent l="19050" t="0" r="0" b="0"/>
            <wp:docPr id="29" name="图片 29" descr="C:\Users\lenovo\Desktop\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lenovo\Desktop\7.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解释一下，程序顺序往下执行遇到if语句的时候，会去判断它所带条件的真假。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“如果”为True，就会去执行接下来的内容。“如果”为False，就跳过。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语法为：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条件: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选择执行的语句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特别说明：条件后面的冒号不能少，同样必须是英文字符。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特别特别说明：if内部的语句需要有一个统一的缩进，一般用4个空格。python用这种方法替代了其他很多编程语言中的{}。你也可以选择1/2/3...个空格或者按一下tab键，但必须整个文件中都统一起来。千万不可以tab和空格混用，不然就会出现各种莫名其妙的错误。所以建议都直接用4个空格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上栗子：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thisIsLove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thisIsLove: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"再转身就该勇敢留下来"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试试看？输入True，就会得到回答。输入False，什么也没有。（如果你那里输出中文有问题，请自行改成英文）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所以，我们的游戏可以这样改写：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num = 10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'Guess what I think?'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answer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answer&lt;num: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'too small!'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answer&gt;num: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'too big!'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answer==num: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'BINGO!'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267325" cy="4381500"/>
            <wp:effectExtent l="19050" t="0" r="9525" b="0"/>
            <wp:docPr id="30" name="图片 30" descr="C:\Users\lenovo\Desktop\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lenovo\Desktop\7.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if在编程语言中被称为“控制流语句”，用来控制程序的执行顺序。还有其他的控制流语句，后面我们会用到。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重新发一下代码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thisIsLove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thisIsLove: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"再转身就该勇敢留下来"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========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num = 10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'Guess what I think?'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answer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answer&lt;num: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'too small!'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answer&gt;num: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'too big!'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answer==num: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'BINGO!'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"http://tieba.baidu.com/p/2370780638"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15" w:name="_Toc369245934"/>
      <w:bookmarkStart w:id="16" w:name="_Toc362616601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第8课】while</w:t>
      </w:r>
      <w:bookmarkEnd w:id="15"/>
      <w:bookmarkEnd w:id="16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先介绍一个新东西：注释。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python里，以“#”开头的文字都不会被认为是可执行的代码。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“hello world”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和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"hello world" #输出一行字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是同样的效果。但后者可以帮助开发者更好地理解代码。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在接下来的课程中，我会经常用注释来解释代码。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用if改进完我们的小游戏后，功能已经基本实现了。很多同学做完后纷纷表示，每次只能猜一次，完了之后又得重新run，感觉好麻烦。能不能有办法让玩家一直猜，直到猜中为止？答案很显然，如果这种小问题都解决不了，那python可就弱爆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最简单的解决方法就是while。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同if一样，while也是一种控制流语句，另外它也被称作循环语句。继续来看渣画质手绘流程图：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3048000" cy="6096000"/>
            <wp:effectExtent l="19050" t="0" r="0" b="0"/>
            <wp:docPr id="3" name="图片 32" descr="C:\Users\lenovo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2" descr="C:\Users\lenovo\Desktop\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程序执行到while处，“当”条件为True时，就去执行while内部的代码，“当”条件为False时，就跳过。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语法为：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while 条件: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循环执行的语句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同if一样，注意冒号，注意缩进。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今天的栗子：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1 #先a设为1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while a != 0: #a不等于0就一直做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"please input"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a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"over"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想想怎么用while改进小游戏？有多种写法，大家自己思考下，我不多做说明了。下图给出一种方法。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4848225" cy="5867400"/>
            <wp:effectExtent l="19050" t="0" r="9525" b="0"/>
            <wp:docPr id="33" name="图片 33" descr="C:\Users\lenovo\Desktop\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lenovo\Desktop\8.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注意，这里出现了两层缩进，要保持每层缩进的空格数相同。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到此为止，小游戏已经基本成型了。不过好像还差一点：每次自己都知道答案，这玩起来有神马意思。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明天来讲，怎么让你不知道电脑的答案。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"http://tieba.baidu.com/p/2373156283"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17" w:name="_Toc369245935"/>
      <w:bookmarkStart w:id="18" w:name="_Toc362616602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第9课】random</w:t>
      </w:r>
      <w:bookmarkEnd w:id="17"/>
      <w:bookmarkEnd w:id="18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之前我们用了很多次的print和input方法，它们的作用是实现控制台的输入和输出。除此之外，python还提供了很多模块，用来实现各种常见的功能，比如时间处理、科学计算、网络请求、随机数等等等等。今天我就来说说，如何用python自带的随机数模块，给我们的小游戏增加不确定性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引入模块的方法：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from 模块名 import 方法名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看不懂没关系，这东西以后我们会反复用到。今天你只要记住，你想要产生一个随机的整数，就在程序的最开头写上：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from random import randint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之后你就可以用randint来产生随机数了。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还记得input后面的()吗，我们使用randint的时候后面也要有()。而且，还要在括号中提供两个数字，先后分别是产生随机整数范围的下限和上限。例如：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randint(5, 10)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这样将会产生一个5到10之间（包括5和10）的随机整数。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放到我们的小游戏里，用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answer = randint(1, 100)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替代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answer = 10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程序在运行时候，会产生一个1到100的随机整数，存在answer里，我们也不知道是多少，真的全靠猜了。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4638675" cy="3638550"/>
            <wp:effectExtent l="19050" t="0" r="9525" b="0"/>
            <wp:docPr id="34" name="图片 34" descr="C:\Users\lenovo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lenovo\Desktop\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好了，觉得还有点意思么？我们终于一步步把这个弱智小游戏给做出来了，有没有一丁点的成就感呢？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如果你对其中的某些细节还不是很理解，恭喜你，你已经开始入门了。相信你会带着一颗追求真相的心，在编程这条路上不断走下去。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我们的课程，也才刚刚开始。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"http://tieba.baidu.com/p/2375898020"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19" w:name="_Toc369245936"/>
      <w:bookmarkStart w:id="20" w:name="_Toc362616603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第10课】 变量2</w:t>
      </w:r>
      <w:bookmarkEnd w:id="19"/>
      <w:bookmarkEnd w:id="20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变量这东西，我们已经用过。有了变量，就可以存储和计算数据。今天来讲点变量的细节。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#==== 变量命名规则 ====#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变量名不是你想起就能起的：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第一个字符必须是字母或者下划线“_”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剩下的部分可以是字母、下划线“_”或数字（0-9）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变量名称是对大小写敏感的，myname和myName不是同一个变量。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几个有效的栗子：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__my_name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name_23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a1b2_c3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几个坏掉的栗子（想一下为什么不对）：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2things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this is spaced out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my-name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#==== 变量的运算 ====#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我们前面有用到变量来存储数据： num = 10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answer = 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也有用到变量来比较大小： answer &lt; num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除此之外，变量还可以进行数学运算： a = 5 b = a + 3 c = a + b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python中运算的顺序是，先把“=”右边的结果算出了，再赋值给左边的变量。下面这个例子： a = 5 a = a + 3 print 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你会看到，输出了8，因为先计算出了右边的值为8，再把8赋给左边的a。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通过这种方法，可以实现累加求和的效果。它还有个简化的写法：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+= 3这个和a = a + 3是一样的。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于是，利用变量、循环、累加，可以写一个程序，来完成传说中高斯大牛在小时候做过的题：1+2+3+...+100=?从1加到100等于多少？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提示：你可以用一个变量记录现在加到几了，再用一个变量记录加出来的结果，通过while来判断是不是加到100了。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"http://tieba.baidu.com/p/2379718544"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21" w:name="_Toc362616604"/>
      <w:bookmarkStart w:id="22" w:name="_Toc369245937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第11课】 逻辑判断</w:t>
      </w:r>
      <w:bookmarkEnd w:id="21"/>
      <w:bookmarkEnd w:id="22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之前粗略地提到bool类型的变量，又说到if和while的判断条件。有些同学反馈说没怎么理解，为什么一会儿是bingo=False，一会又是bingo==False，一会儿是while在条件为True的时候执行，一会儿又是while在bingo==False的时候执行。别急，你听我说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首先，要理解，一个逻辑表达式，其实最终是代表了一个bool类型的结果，比如：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 &lt; 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这个就像当于是一个True的值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 == 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这个就是False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把它们作为判断条件放到if或者while的后面，就是根据他们的值来决定要不要执行。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同样的栗子再来几颗：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1print a&gt;3 #Falseprint a==2-1 #Trueb = 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a+b==2+2 #True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比较容易搞混的，是bool变量的值和一个逻辑表达式的值，比如：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Falseprint a #False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a==False #True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虽然a本身的值是False，但是a==False这个表达式的值是True。（说人话！）“a”是错的，但“a是错的”这句话是对的。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回到上面那几个概念：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bingo=False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把bingo设为一个值为False的变量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bingo==False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判断bingo的值是不是False，如果是，那么这句话就是True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while在判断条件条件为True时执行循环，所以当bingo==False时，条件为True，循环是要执行的。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晕了没？谁刚学谁都晕。不晕的属于骨骼惊奇百年一遇的编程奇才，还不赶紧转行做程序员！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逻辑这东西是初学编程的一大坑，我们后面还要在这个坑里挣扎很久。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留个习题：a = True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 = not a #不记得not请回复6想想下面这些逻辑运算的结果，然后用print看看你想的对不对：bnot ba == ba != ba and ba or b1&lt;2 and b==True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"http://tieba.baidu.com/p/2383950752"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23" w:name="_Toc369245938"/>
      <w:bookmarkStart w:id="24" w:name="_Toc362616605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第12课】 for循环</w:t>
      </w:r>
      <w:bookmarkEnd w:id="23"/>
      <w:bookmarkEnd w:id="24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大家对while循环已经有点熟悉了吧？今天我们来讲另一种循环语句：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... in ...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同while一样，for循环可以用来重复做一件事情。在某些场景下，它比while更好用。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比如之前的一道习题：输出1到100（回复903可看详细内容）。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我们用while来做，需要有一个值来记录已经做了多少次，还需要在while后面判断是不是到了100。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如果用for循环，则可以这么写：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range(1, 101):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i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解释一下，range(1, 101)表示从1开始，到101为止（不包括101），取其中所有的整数。for i in range(1, 101)就是说，把这些数，依次赋值给变量i。相当于一个一个循环过去，第一次i = 1，第二次i = 2，……，直到i = 100。当i = 101时跳出循环。所以，当你需要一个循环10次的循环，你就只需要写：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range(1, 11)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或者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range(0, 10)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区别在于前者i是从1到10，后者i是从0到9。当然，你也可以不用i这个变量名。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比如一个循环n次的循环：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count in range(0, n)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1D53BF"/>
          <w:kern w:val="0"/>
          <w:sz w:val="24"/>
          <w:szCs w:val="24"/>
          <w:u w:val="single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for循环的本质是对一个序列中的元素进行递归。什么是序列，以后再说。先记住这个最简单的形式：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range(a, b)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从a循环至b-1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现在，你可以用for循环来改写习题903,904,905,906了。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instrText xml:space="preserve"> HYPERLINK "http://tieba.baidu.com/p/2392460792" \l "frs_nav" </w:instrTex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separate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25" w:name="_Toc362616606"/>
      <w:bookmarkStart w:id="26" w:name="_Toc369245939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  <w:u w:val="single"/>
        </w:rPr>
        <w:t>【Python 第13课】 字符串</w:t>
      </w:r>
      <w:bookmarkEnd w:id="25"/>
      <w:bookmarkEnd w:id="26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fldChar w:fldCharType="end"/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字符串就是一组字符的序列（序列！又见序列！还记得我说过，range就是产生一组整数序列。今天仍然不去细说它。），它一向是编程中的常见问题。之前我们用过它，以后我们还要不停地用它。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python中最常用的字符串表示方式是单引号（‘’）和双引号（""）。我还是要再说：一定得是英文字符！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'string'和“string”的效果是一样的。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可以直接输出一个字符串print ‘good’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也可以用一个变量来保存字符串，然后输出str = ‘bad’print str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如果你想表示一段带有英文单引号或者双引号的文字，那么表示这个字符串的引号就要与内容区别开。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内容带有单引号，就用双引号表示"It's good"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反之亦然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‘You are a "BAD" man’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python中还有一种表示字符串的方法：三个引号（‘’‘）或者（"""）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在三个引号中，你可以方便地使用单引号和双引号，并且可以直接换行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'''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"What's your name?" I asked.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"I'm Han Meimei."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'''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还有一种在字符串中表示引号的方法，就是用\，可以不受引号的限制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\'表示单引号，\"表示双引号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‘I\'m a \"good\" teacher’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\被称作转译字符，除了用来表示引号，还有比如用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\\表示字符串中的\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\n表示字符串中的换行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\还有个用处，就是用来在代码中换行，而不影响输出的结果：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"this is the\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same line"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这个字符串仍然只有一行，和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"this is thesame line"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是一样的，只是在代码中换了行。当你要写一行很长的代码时，这个会派上用场。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作业时间】用print输出以下文字：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He said, "I'm yours!"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\\_v_//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3.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Stay hungry,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stay foolish.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-- Steve Jobs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4.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***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*****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***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"http://tieba.baidu.com/p/2394427311"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7" w:name="_Toc369245940"/>
      <w:bookmarkStart w:id="28" w:name="_Toc362616607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第14课】 字符串格式化</w:t>
      </w:r>
      <w:bookmarkEnd w:id="27"/>
      <w:bookmarkEnd w:id="28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我们在输出字符串的时候，如果想对输出的内容进行一些整理，比如把几段字符拼接起来，或者把一段字符插入到另一段字符中间，就需要用到字符串的格式化输出。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先从简单的开始，如果你想把两段字符连起来输出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str1 = 'good'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str2 = 'bye'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你可以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str1 + str2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或者还可以把字符变量一个字符串相加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'very' + str1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str1 + ' and ' + str2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但如果你想要把一个数字加到文字后面输出，比如这样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num = 18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'My age is' + num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程序就会报错。因为字符和数字不能直接用+相加。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一种解决方法是，用str()把数字转换成字符串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'My age is' + str(18)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或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num = 18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'My age is' + str(num)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还有一种方法，就是用%对字符串进行格式化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num = 18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'My age is %d' % num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输出的时候，%d会被%后面的值替换。输出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My age is 18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这里，%d只能用来替换整数。如果你想格式化的数值是小数，要用%f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‘Price is %f’ % 4.99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Price is 4.990000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如果你想保留两位小数，需要在f前面加上条件：%.2f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‘Price is %.2f’ % 4.99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Price is 4.99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另外，可以用%s来替换一段字符串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name = 'Crossin'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'%s is a good teacher.' % name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Crossin is a good teacher.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或者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'Today is %s.' % 'Friday'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Today is Friday.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注意区分：有引号的表示一段字符，没有引号的就是一个变量，这个变量可能是字符，也可能是数字，但一定要和%所表示的格式相一致。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现在，试试看用字符串格式化改进一下之前你写的小游戏。比如你输了一个数字72，程序会回答你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72 is too small.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或者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Bingo, 72 is the right answer!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"http://tieba.baidu.com/p/2396398980"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9" w:name="_Toc362616608"/>
      <w:bookmarkStart w:id="30" w:name="_Toc369245941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第15课】 循环的嵌套</w:t>
      </w:r>
      <w:bookmarkEnd w:id="29"/>
      <w:bookmarkEnd w:id="30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设想一样，如果我们要输出5个*，用for循环要这么写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range(0, 5):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'*'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如果想让这5个*在同一行，就在print语句后面加上逗号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range(0, 5):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'*',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但如果我想要这样一个图形，怎么办？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 * * * 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 * * * 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 * * * 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 * * * 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 * * * 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当然，你可以循环5次，每次输出一行“* * * * *”。那如果再进一步，这样呢？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***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****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*****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除了你自己动手打好一个多行字符串外，也可以让程序帮我们解决这种问题，我们需要的是两个嵌套在一起的循环：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range(0, 5):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for j in range(0, 5):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print i, j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第二个for循环在第一个for循环的内部，表示每一次外层的循环中，都要进行一遍内层的循环。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看一下输出的结果：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0 0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0 1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0 2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0 3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0 4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1 0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...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4 4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内层循环中的print语句一共被执行了25次。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i从0到4循环了5次。对应于每一个i的值，j又做了从0到4五次循环。所以5*5一共25次。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所以如果要输出一个5*5的方阵图案，我们可以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range(0, 5):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for j in range(0, 5):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print '*',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注意：第二个print的缩进和内层的for是一样的，这表明它是外层for循环中的语句，每次i的循环中，它会执行一次。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print后面没有写任何东西，是起到换行的作用，这样，每输出5个*，就会换行。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要输出第二个三角图案时，我们需要根据当前外层循环的序数，设置内层循环应当执行的次数。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range(0, 5):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for j in range(0, i+1):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print '*',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内层的j每次从0到i+1进行循环。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这样，当第一次i=0时，j就是range(0,1)，只输出1个*。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而当最后一次i=4时，j就是range(0,5)，输出5个*。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4076700" cy="904875"/>
            <wp:effectExtent l="19050" t="0" r="0" b="0"/>
            <wp:docPr id="2" name="图片 1" descr="C:\Users\lenov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lenovo\Desktop\1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最后顺便说下，如果有同学用的是PyScripter，或者其他第三方IDE，可以通过debug中的step，查看程序是怎样一行一行运行的。IDLE在这方面做得不太好，虽然也可以步进调试，但是很麻烦且不直观，所以就不推荐去用了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"http://tieba.baidu.com/p/2400304353"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31" w:name="_Toc362616609"/>
      <w:bookmarkStart w:id="32" w:name="_Toc369245942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第16课】 字符串格式化2</w:t>
      </w:r>
      <w:bookmarkEnd w:id="31"/>
      <w:bookmarkEnd w:id="32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之前我们说到，可以用%来构造一个字符串，比如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'%s is easy to learn' % 'Python'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有时候，仅仅代入一个值不能满足我们构造字符串的需要。假设你现在有一组学生成绩的数据，你要输出这些数据。在一行中，既要输出学生的姓名，又要输出他的成绩。例如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Mike‘s score is 87.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Lily‘s score is 95.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在python中，你可以这样实现：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"%s's score is %d" % ('Mike', 87)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或者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name = ‘Lily’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score = 95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"%s's score is %d" % (name, score)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无论你有多少个值需要代入字符串中进行格式化，只需要在字符串中的合适位置用对应格式的%表示，然后在后面的括号中按顺序提供代入的值就可以了。占位的%和括号中的值在数量上必须相等，类型也要匹配。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('Mike', 87)这种用()表示的一组数据在python中被称为元组（tuple），是python的一种基本数据结构，以后我们还会用到。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"http://tieba.baidu.com/p/2402452909"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33" w:name="_Toc362616610"/>
      <w:bookmarkStart w:id="34" w:name="_Toc369245943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第17课】 类型转换</w:t>
      </w:r>
      <w:bookmarkEnd w:id="33"/>
      <w:bookmarkEnd w:id="34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python的几种最基本的数据类型，我们已经见过：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字符串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整数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小数 （浮点数）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bool类型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python在定义一个变量时不需要给它限定类型。变量会根据赋给它的值，自动决定它的类型。你也可以在程序中，改变它的值，于是也就改变了它的类型。例如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'hello'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True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变量a先后成为了整数、字符串、bool类型。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虽然类型可以随意改变，但当你对一个特定类型的变量进行操作时，如果这个操作与它的数据类型不匹配，就会产生错误。比如以下几行代码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print ‘Hello’+1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print ‘hello%d’ % '123'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程序运行时会报错。因为第一句里，字符串和整数不能相加；第二句里，%d需要的是一个整数，而'123'是字符串。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这种情况下，python提供了一些方法对数值进行类型转换：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int(x) #把x转换成整数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float(x) #把x转换成浮点数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str(x) #把x转换成字符串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bool(x) #把x转换成bool值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上述两个例子就可以写成：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print ‘Hello’+str(1)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print ‘hello%d’ % int('123')</w:t>
      </w:r>
    </w:p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以下等式的结果均为真：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int('123') == 123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float('3.3') == 3.3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str(111) == '111'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bool(0) == False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并不是所有的值都能做类型转换，比如int('abc')同样会报错，python没办法把它转成一个整数。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另外关于bool类型的转换，我们会专门再详细说明。大家可以先试试以下结果的值，自己摸索一下转换成bool类型的规律：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bool(-123)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bool(0)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bool('abc')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bool('False')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bool('')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"http://tieba.baidu.com/p/2404155279"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35" w:name="_Toc362616611"/>
      <w:bookmarkStart w:id="36" w:name="_Toc369245944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第18课】 bool类型转换</w:t>
      </w:r>
      <w:bookmarkEnd w:id="35"/>
      <w:bookmarkEnd w:id="36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昨天最后留的几句关于bool类型的转换，其中有一行：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bool('False')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print一下结果，会发现是True。这是什么原因？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因为在python中，以下数值会被认为是False：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为0的数字，包括0，0.0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空字符串，包括''，""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表示空值的None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空集合，包括()，[]，{}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其他的值都认为是True。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None是python中的一个特殊值，表示什么都没有，它和0、空字符、False、空集合都不一样。关于集合，我们后面的课程再说。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所以，‘False’是一个不为空的字符串，当被转换成bool类型之后，就得到True。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同样bool(' ')的结果是True，一个空格也不能算作空字符串。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bool('')才是False。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在if、while等条件判断语句里，判断条件会自动进行一次bool的转换。比如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 = '123'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'this is not a blank string'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这在编程中是很常见的一种写法。效果等同于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bool(a)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或者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 != ''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widowControl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37" w:name="_Toc362616612"/>
      <w:bookmarkStart w:id="38" w:name="_Toc369245945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  <w:t>【Python 第19课】 函数</w:t>
      </w:r>
      <w:bookmarkEnd w:id="37"/>
      <w:bookmarkEnd w:id="38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数学上的函数，是指给定一个输入，就会有唯一输出的一种对应关系。编程语言里的函数跟这个意思差不多，但也有不同。函数就是一块语句，这块语句有个名字，你可以在需要时反复地使用这块语句。它有可能需要输入，有可能会返回输出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举一个现实中的场景：我们去餐厅吃饭，跟服务员点了菜，过了一会儿，服务员把做好的菜端上来。餐厅的厨房就可以看作是一个函数，我们点的菜单，就是给这个函数的参数；厨师在厨房里做菜的过程就是这个函数的执行过程；做好的菜是返回结果，返回到我们的餐桌上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我们之前已经用到过python里内建的函数，比如input和range。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以range(1,10)为例，range是这个函数的名称，后面括号里的1和10是range需要的参数。它有返回结果，就是一个从1到9的序列。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再来看input()，括号里面没有，表示我们没有给参数。函数执行过程中，需要我们从控制台输入一个值。函数的返回结果就是我们输入的内容。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PS：range还可以接受1个或3个参数，input也可以接受1个字符串参数。可以等我以后讲，或去查阅相关资料了解详细。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如果我们要自己写一个函数，就需要去 定义 它。python里的关键字叫def（define的缩写），格式如下：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def sayHello():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'hello world!'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sayHello是这个函数的名字，后面的括号里是参数，这里没有，表示不需要参数。但括号和后面的冒号都不能少。下面缩进的代码块就是整个函数的内容，称作函数体。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然后我们去调用这个函数：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sayHello()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得到和直接执行print 'hello world!'一样的结果。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5162550" cy="4495800"/>
            <wp:effectExtent l="19050" t="0" r="0" b="0"/>
            <wp:docPr id="4" name="图片 2" descr="http://mmsns.qpic.cn/mmsns/icic13vic5h8JF3JVH5yw6fFeAv60ibHf78t4pkobRFDm8oZmNkCSUxqm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http://mmsns.qpic.cn/mmsns/icic13vic5h8JF3JVH5yw6fFeAv60ibHf78t4pkobRFDm8oZmNkCSUxqmA/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【Python 第20课】 命令行常用命令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今天茬开话题，说一下命令行（Windows下叫“命令提示符”，Mac下叫“终端”）里的常用命令。已经熟悉同学可略过。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打开命令行，我们会看到每行前面都有诸如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C:\Documents and Settings\Crossin&gt;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或者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MyMacBook:~ crossin$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之类的。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这个提示符表示了当前命令行所在目录。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在这里，我们输入python就可以进入python环境了。但今天我们暂时不这么做。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第一个常用的命令是：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dir （windows环境下）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ls （mac环境下）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dir和ls的作用差不多，都是显示出当前目录下的文件和文件夹。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具体效果可参见文末的附图。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第二个常用命令是：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cd 目录名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通过dir或ls了解当前目录的结构之后，可以通过“cd 目录名”的方式，进入到当前目录下的子目录里。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如果要跳回到上级目录，可以用命令：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cd ..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另外，Windows下如果要写换盘符，需要输入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盘符: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比如从c盘切换到d盘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C:\Documents and Settings\Crossin&gt;d: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有了以上两个命令，就可以在文件目录的迷宫里游荡了。虽然没可视化的目录下的操作那么直观，但是会显得你更像个程序员。。。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于是乎，再说个高阶玩法：现在你可以不用idle那套东西了，随便找个顺手的文本软件，把你的代码写好，保存好，最好是保存成py文件。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然后在命令行下进入到py文件保存的目录，使用命令：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python 你把程序保存的文件名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就可以运行你写的程序了。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4238625" cy="4791075"/>
            <wp:effectExtent l="19050" t="0" r="9525" b="0"/>
            <wp:docPr id="42" name="图片 42" descr="C:\Users\lenovo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lenovo\Desktop\2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嗯，这才像个python程序员的样！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其他常用命令，诸如拷贝文件、删除文件、新建文件夹之类的，请自行搜索相关资料。很容易的，比如你搜“mac 终端 常用命令”，就可以找到很多了。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PS：贴吧里转了一篇关于怎么把py文件转成别人电脑上也可执行的exe文件，稍稍有点复杂，想挑战的可以去试试。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ageBreakBefore w:val="0"/>
        <w:widowControl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39" w:name="_Toc362616613"/>
      <w:bookmarkStart w:id="40" w:name="_Toc369245946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  <w:t>【Python 第21课】 函数的参数</w:t>
      </w:r>
      <w:bookmarkEnd w:id="39"/>
      <w:bookmarkEnd w:id="40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今天发现了一个iPad上的游戏，叫Cargo-Bot。这个游戏需要你用指令控制一个机械臂去搬箱子。游戏里蕴含了很多编程的思想，包括循环、函数调用、条件判断、寄存器、递归等等，挺有意思的。更厉害的是，这个游戏是用一个叫Codea的app直接在iPad上编写出来的。有iPad的同学不妨玩玩看，挑战一下你的“程商”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言归正传，在19课里，我们讲了怎样定义一个自己的函数，但我们没有给他提供输入参数的功能。不能指定参数的函数就好比你去餐厅吃饭，服务员告诉你，不能点菜，有啥吃啥。这显然不能满足很多情况。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所以，如果我们希望自己定义的函数里允许调用者提供一些参数，就把这些参数写在括号里，如果有多个参数，用逗号隔开，如：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def sayHello(someone):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someone + ' says Hello!'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或者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def plus(num1, num2):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num1+num2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参数在函数中相当于一个变量，而这个变量的值是在调用函数的时候被赋予的。在函数内部，你可以像过去使用变量一样使用它。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调用带参数的函数时，同样把需要传入的参数值放在括号中，用逗号隔开。要注意提供的参数值的数量和类型需要跟函数定义中的一致。如果这个函数不是你自己写的，你需要先了解它的参数类型，才能顺利调用它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比如上面两个函数，我们可以直接传入值：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sayHello('Crossin')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还是注意，字符串类型的值不能少了引号。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或者也可以传入变量：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x = 3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y = 4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plus(x, y)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在这个函数被调用时，相当于做了num1=x, num2=y这么一件事。所以结果是输出了7。</w:t>
      </w:r>
    </w:p>
    <w:p>
      <w:pPr>
        <w:pageBreakBefore w:val="0"/>
        <w:widowControl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41" w:name="_Toc369245947"/>
      <w:bookmarkStart w:id="42" w:name="_Toc362616614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  <w:t>【Python 第22课】 函数应用示例</w:t>
      </w:r>
      <w:bookmarkEnd w:id="41"/>
      <w:bookmarkEnd w:id="42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前两课稍稍介绍了一下函数，但光说概念还是有些抽象了，今天就来把之前那个小游戏用函数改写一下。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我希望有这样一个函数，它比较两个数的大小。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如果第一个数小了，就输出“too small”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如果第一个数大了，就输出“too big”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如果相等，就输出“bingo”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函数还有个返回值，当两数相等的时候返回True，不等就返回False。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于是我们来定义这个函数：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def isEqual(num1, num2):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num1&lt;num2: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'too small'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return False;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num1&gt;num2: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'too big'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return False;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num1==num2: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'bingo'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return True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这里说一下，return是函数的结束语句，return后面的值被作为这个函数的返回值。函数中任何地方的return被执行到的时候，这个函数就会结束。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然后在我们的小游戏里使用这个函数：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from random import randint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num = randint(1, 100)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print 'Guess what I think?'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bingo = False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while bingo == False: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answer = input()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bingo = isEqual(answer, num)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在isEqual函数内部，会输出answer和num的比较结果，如果相等的话，bingo会得到返回值True，否则bingo得到False，循环继续。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4714875" cy="5495925"/>
            <wp:effectExtent l="19050" t="0" r="9525" b="0"/>
            <wp:docPr id="41" name="图片 41" descr="C:\Users\lenovo\Desktop\2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lenovo\Desktop\22.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函数可以把某个功能的代码分离出来，在需要的时候重复使用，就像拼装积木一样，这会让程序结构更清晰。</w:t>
      </w:r>
    </w:p>
    <w:p>
      <w:pPr>
        <w:pageBreakBefore w:val="0"/>
        <w:widowControl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43" w:name="_Toc362616615"/>
      <w:bookmarkStart w:id="44" w:name="_Toc369245948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  <w:t>【Python 第23课】 if, elif, else</w:t>
      </w:r>
      <w:bookmarkEnd w:id="43"/>
      <w:bookmarkEnd w:id="44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今天补充之前讲过的一个语句：if。为什么我跳要着讲，因为我的想法是先讲下最最基本的概念，让你能用起来，之后你熟悉了，再说些细节。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关于if，可以发送数字『7』回顾之前的课程。它除了我们之前讲的用法外，还可以配合elif和else使用，使程序的运行顺序更灵活。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之前说的if，是：“如果”条件满足，就做xxx，否则就不做。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else顾名思义，就是：“否则”就做yyy。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3305175" cy="6096000"/>
            <wp:effectExtent l="19050" t="0" r="9525" b="0"/>
            <wp:docPr id="40" name="图片 40" descr="C:\Users\lenovo\Desktop\2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enovo\Desktop\23.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当if后面的条件语句不满足时，与之相对应的else中的代码块将被执行。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 a == 1: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'right'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else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'wrong'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elif意为else if，含义就是：“否则如果”条件满足，就做yyy。elif后面需要有一个逻辑判断语句。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4067175" cy="6096000"/>
            <wp:effectExtent l="19050" t="0" r="9525" b="0"/>
            <wp:docPr id="39" name="图片 39" descr="C:\Users\lenovo\Desktop\2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lenovo\Desktop\23.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29"/>
          <w:rFonts w:hint="eastAsia" w:ascii="Calisto MT" w:hAnsi="Calisto MT" w:eastAsia="幼圆" w:cstheme="minorEastAsia"/>
          <w:color w:val="3E3E3E"/>
          <w:sz w:val="24"/>
          <w:szCs w:val="24"/>
        </w:rPr>
        <w:t> 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当if条件不满足时，再去判断elif的条件，如果满足则执行其中的代码块。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 a == 1: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'one'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elif a == 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'two'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if, elif, else可组成一个整体的条件语句。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if是必须有的；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elif可以没有，也可以有很多个，每个elif条件不满足时会进入下一个elif判断；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else可以没有，如果有的话只能有一个，必须在条件语句的最后。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 a == 1: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'one'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elif a == 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'two'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elif a == 3: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'three'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'too many'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我们昨天刚改写的小游戏中的函数isEqual，用了三个条件判断，我们可以再改写成一个包含if...elif...else的结构：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def isEqual(num1, num2):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num1&lt;num2: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'too small'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return False;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elif num1&gt;num2: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'too big'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return False;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'bingo'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return True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3390900" cy="3629025"/>
            <wp:effectExtent l="19050" t="0" r="0" b="0"/>
            <wp:docPr id="38" name="图片 38" descr="C:\Users\lenovo\Desktop\2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lenovo\Desktop\23.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45" w:name="_Toc362616616"/>
      <w:bookmarkStart w:id="46" w:name="_Toc369245949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  <w:t>【Python 第24课】 if的嵌套</w:t>
      </w:r>
      <w:bookmarkEnd w:id="45"/>
      <w:bookmarkEnd w:id="46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和for循环一样，if也可以嵌套使用，即在一个if/elif/else的内部，再使用if。这有点类似于电路的串联。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 条件1: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条件2: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语句1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语句2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条件2: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语句3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语句4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在上面这个两层if的结构中，当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条件1为True，条件2为True时，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执行语句1；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条件1为True，条件2为False时，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执行语句2；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条件1为False，条件2为True时，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执行语句3；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条件1为False，条件2为False时，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执行语句4。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假设需要这样一个程序：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我们先向程序输入一个值x，再输入一个值y。(x,y)表示一个点的坐标。程序要告诉我们这个点处在坐标系的哪一个象限。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x&gt;=0，y&gt;=0，输出1；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x&lt;0，y&gt;=0，输出2；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x&lt;0，y&lt;0，输出3；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x&gt;=0，y&lt;0，输出4。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你可以分别写4个if，也可以用if的嵌套：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 y &gt;= 0: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x &gt;= 0: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1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2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x &lt; 0: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3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4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从流程图上来看，应该是这样。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5276850" cy="3086100"/>
            <wp:effectExtent l="19050" t="0" r="0" b="0"/>
            <wp:docPr id="36" name="图片 36" descr="C:\Users\lenovo\Desktop\2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lenovo\Desktop\24.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ageBreakBefore w:val="0"/>
        <w:widowControl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47" w:name="_Toc362616617"/>
      <w:bookmarkStart w:id="48" w:name="_Toc369245950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  <w:t>【Python 第25课】 初探list</w:t>
      </w:r>
      <w:bookmarkEnd w:id="47"/>
      <w:bookmarkEnd w:id="48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昨天课程里的例子有点没说清楚，有同学表示写在程序里发生了错误。因为我当时写这个代码片段时，心里假想着这是在一个函数的内部，所以用了return语句。如果你没有把它放在函数里，那return的话就会出错，你可以换成print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今天要说一个新概念--list，中文可以翻译成列表，是用来处理一组有序项目的数据结构。想象一下你的购物清单、待办工作、手机通讯录等等，它们都可以看作是一个列表。说它是新概念也不算确切，因为我们之前已经用过它，就在这个语句里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for i in range(1, 10):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#此处略过数行代码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看出来list在哪里了吗？你试一下：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print range(1,10)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得到的结果是：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[1, 2, 3, 4, 5, 6, 7, 8, 9]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这就是一个list。它由range产生。把上面那个for循环语句写成：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 = range(1, 10)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for i in l: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效果是一样的。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于是可以看出，for循环做的事情其实就是遍历一个列表中的每一项，每次循环都把当前项赋值给一个变量（这里是i），直到列表结束。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我们也可以定义自己的列表，格式就是用中括号包围、逗号隔开的一组数值：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 = [1, 1, 2, 3, 5, 8, 13]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可以用print输出这个列表：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print l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同样也可以用for...in遍历这个列表，依次输出了列表中的每一项：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for i in l: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l,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列表中的元素也可以是别的类型，比如：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 = ['meat', 'egg', 'fish', 'milk']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甚至是不同类型的混合：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 = [365, 'everyday', 0.618, True]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l身为一个列表，有一些特有的功能，这个我们下回再说。</w:t>
      </w:r>
    </w:p>
    <w:p>
      <w:pPr>
        <w:pageBreakBefore w:val="0"/>
        <w:widowControl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49" w:name="_Toc369245951"/>
      <w:bookmarkStart w:id="50" w:name="_Toc362616618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  <w:t>【Python 第26课】 操作list</w:t>
      </w:r>
      <w:bookmarkEnd w:id="49"/>
      <w:bookmarkEnd w:id="50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上周给list开了个头，知道了什么是list。假设我们现在有一个list：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 = [365, 'everyday', 0.618, True]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除了用for...in遍历l中的元素，我们还能做点啥？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  <w:shd w:val="clear" w:color="auto" w:fill="D8D8D8"/>
        </w:rPr>
        <w:t>1. 访问list中的元素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list中的每个元素都对应一个递增的序号。与现实中习惯的序号不同在于，计算机中的计数通常都是从0开始，python也不例外。如果你记不清这个而导致了错误，请去听一下孙燕姿的《爱从零开始》。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要访问l中的第1个元素365，只要用l[0]就可以了。依次类推，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print l[1]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就会输出'everyday'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注意，你不能访问一个不存在的元素，比如l[10]，程序就会报错，提示你index越界了。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  <w:shd w:val="clear" w:color="auto" w:fill="D8D8D8"/>
        </w:rPr>
        <w:t>2. 修改list中的元素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修改list中的某一个元素，只需要直接给那个元素赋值就可以了：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l[0] = 123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输出l，得到[123, 'everyday', 0.618, True]，第1个元素已经从365被改成了123。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  <w:shd w:val="clear" w:color="auto" w:fill="D8D8D8"/>
        </w:rPr>
        <w:t>3. 向list中添加元素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list有一个append方法，可以增加元素。以l这个列表为例，调用的方法是：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l.append(1024)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输出l，你会看到[123, 'everyday', 0.618, True, 1024]，1024被添加到了l，成为最后一个元素。（第一个元素在上一步被改成了123）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然后同样可以用l[4]得到1024。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  <w:shd w:val="clear" w:color="auto" w:fill="D8D8D8"/>
        </w:rPr>
        <w:t>4. 删除list中的元素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删除list中的某一个元素，要用到del：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del l[0]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输出l，得到['everyday', 0.618, True, 1024]。这时候再调用l[0]，会得到'everyday'，其他元素的序号也相应提前。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以上这些命令，你可以直接在python shell中尝试。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4762500" cy="4371975"/>
            <wp:effectExtent l="19050" t="0" r="0" b="0"/>
            <wp:docPr id="35" name="图片 35" descr="C:\Users\lenovo\Desktop\2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lenovo\Desktop\26.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#==== 点球小游戏 ====#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我打算从今天开始，每天说一点这个小游戏的做法。方法有很多种，我只是提供一种参考。你可以按照自己喜欢的方式去做，那样她才是属于你的游戏。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先说一下方向的设定。我的想法比较简单，就是左中右三个方向，用字符串来表示。射门或者扑救的时候，直接输入方向。所以这里我准备用raw_input。有同学是用1-8的数字来表示八个方向，每次输入一个数字，这也是可以的。不过这样守门员要扑住的概率可就小多了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至于电脑随机挑选方向，如果你是用数字表示，就用我们之前讲过的randint来随机就行。不过我这次打算用random的另一个方法：choice。它的作用是从一个list中随机挑选一个元素。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于是，罚球的过程可以这样写：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from random import choice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print 'Choose one side to shoot:'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print 'left, center, right'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you = raw_input()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print 'You kicked ' + you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direction = ['left', 'center', 'right']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com = choice(direction)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print 'Computer saved ' + com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 you != com: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'Goal!'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'Oops...'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反之亦然，不赘述。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list有两类常用操作：索引(index)和切片(slice)。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昨天我们说的用[]加序号访问的方法就是索引操作。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除了指定位置进行索引外，list还可以处理负数的索引。继续用昨天的例子：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 = [365, 'everyday', 0.618, True]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l[-1]表示l中的最后一个元素。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l[-3]表示倒数第3个元素。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切片操作符是在[]内提供一对可选数字，用:分割。冒号前的数表示切片的开始位置，冒号后的数字表示切片到哪里结束。同样，计数从0开始。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注意，开始位置包含在切片中，而结束位置不包括。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l[1:3]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得到的结果是['everyday', 0.618]。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如果不指定第一个数，切片就从列表第一个元素开始。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如果不指定第二个数，就一直到最后一个元素结束。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都不指定，则返回整个列表的一个拷贝。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l[:3]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l[1:]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l[:]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同索引一样，切片中的数字也可以使用负数。比如：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l[1:-1]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得到['everyday', 0.618]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3486150" cy="3714750"/>
            <wp:effectExtent l="19050" t="0" r="0" b="0"/>
            <wp:docPr id="18" name="图片 34" descr="C:\Users\lenovo\Desktop\2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4" descr="C:\Users\lenovo\Desktop\27.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#==== 点球小游戏 ====#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昨天有了一次罚球的过程，今天我就让它循环5次，并且记录下得分。先不判断胜负。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用score_you表示你的得分，score_com表示电脑得分。开始都为0，每进一球就加1。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from random import choice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score_you = 0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score_com = 0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direction = ['left', 'center', 'right']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for i in range(5):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'==== Round %d - You Kick! ====' % (i+1)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'Choose one side to shoot:'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'left, center, right'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you = raw_input()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'You kicked ' + you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com = choice(direction)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'Computer saved ' + com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you != com: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'Goal!'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score_you += 1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'Oops...'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'Score: %d(you) - %d(com)\n' % (score_you, score_com)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'==== Round %d - You Save! ====' % (i+1)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'Choose one side to save:'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'left, center, right'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you = raw_input()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'You saved ' + you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com = choice(direction)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'Computer kicked ' + com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you == com: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'Saved!'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'Oops...'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score_com += 1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'Score: %d(you) - %d(com)\n' % (score_you, score_com)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注意：手机上代码有可能会被换行。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这段代码里有两段相似度很高，想想是不是可以有办法可以用个函数把它们分离出来。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5276850" cy="6362700"/>
            <wp:effectExtent l="19050" t="0" r="0" b="0"/>
            <wp:docPr id="17" name="图片 33" descr="C:\Users\lenovo\Desktop\2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3" descr="C:\Users\lenovo\Desktop\27.2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outlineLvl w:val="0"/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</w:pPr>
      <w:bookmarkStart w:id="51" w:name="_Toc362616619"/>
      <w:bookmarkStart w:id="52" w:name="_Toc369245952"/>
      <w:r>
        <w:rPr>
          <w:rFonts w:hint="eastAsia" w:ascii="Calisto MT" w:hAnsi="Calisto MT" w:eastAsia="幼圆" w:cstheme="minorEastAsia"/>
          <w:b/>
          <w:bCs/>
          <w:color w:val="000000"/>
          <w:kern w:val="36"/>
          <w:sz w:val="24"/>
          <w:szCs w:val="24"/>
        </w:rPr>
        <w:t>【Python 第28课】 字符串的分割</w:t>
      </w:r>
      <w:bookmarkEnd w:id="51"/>
      <w:bookmarkEnd w:id="52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字符串和list之间有很多不得不说的事。比如有同学想要用python去自动抓取某个网页上的下载链接，那就需要对网页的代码进行处理。处理的过程中，免不了要在字符串和list之间进行很多操作。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我们先从最基本的开始。假设你现在拿到了一个英语句子，需要把这个句子中的每一个单词拿出来单独处理。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sentence = 'I am an Englist sentence'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这时就需要对字符串进行分割。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sentence.split()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split()会把字符串按照其中的空格进行分割，分割后的每一段都是一个新的字符串，最终返回这些字符串组成一个list。于是得到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['I', 'am', 'an', 'Englist', 'sentence']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原来字符串中的空格不再存在。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除了空格外，split()同时也会按照换行符\n，制表符\t进行分割。所以应该说，split默认是按照空白字符进行分割。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之所以说默认，是因为split还可以指定分割的符号。比如你有一个很长的字符串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section = 'Hi. I am the one. Bye.'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通过指定分割符号为'.'，可以把每句话分开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section.split('.')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得到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['Hi', ' I am the one', ' Bye', '']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这时候，'.'作为分割符被去掉了，而空格仍然保留在它的位置上。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注意最后那个空字符串。每个'.'都会被作为分割符，即使它的后面没有其他字符，也会有一个空串被分割出来。例如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'aaa'.split('a')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将会得到['', '', '', '']，由四个空串组成的list。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3762375" cy="2305050"/>
            <wp:effectExtent l="19050" t="0" r="9525" b="0"/>
            <wp:docPr id="32" name="图片 32" descr="C:\Users\lenovo\Desktop\2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lenovo\Desktop\28.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既然有把字符串分割成list，那也相应就有把list连接成字符串，这个明天说。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#==== 点球小游戏 ====#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在昨天代码的基础上，我们加上胜负判断，如果5轮结束之后是平分，就继续踢。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所以我们把一轮的过程单独拿出来作为一个函数kick，在5次循环之后再加上一个while循环。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另外，这里把之前的score_you和score_com合并成了一个score数组。这里的原因是，要让kick函数里用到外部定义的变量，需要使用全局变量的概念。暂时想避免说这个，而用list不存在这个问题。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from random import choice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score = [0, 0]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direction = ['left', 'center', 'right']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def kick():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'==== You Kick! ===='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'Choose one side to shoot:'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'left, center, right'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you = raw_input()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'You kicked ' + you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com = choice(direction)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'Computer saved ' + com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you != com: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'Goal!'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score[0] += 1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'Oops...'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'Score: %d(you) - %d(com)\n' % (score[0], score[1])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'==== You Save! ===='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'Choose one side to save:'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'left, center, right'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you = raw_input()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'You saved ' + you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com = choice(direction)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'Computer kicked ' + com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if you == com: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'Saved!'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print 'Oops...'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    score[1] += 1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'Score: %d(you) - %d(com)\n' % (score[0], score[1])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for i in range(1):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'==== Round %d ====' % (i+1)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kick()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while(score[0] == score[1]):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i += 1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'==== Round %d ====' % (i+1)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kick()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if score[0] &gt; score[1]: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'You Win!'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else: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t>   print 'You Lose.'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sz w:val="24"/>
          <w:szCs w:val="24"/>
        </w:rPr>
        <w:drawing>
          <wp:inline distT="0" distB="0" distL="0" distR="0">
            <wp:extent cx="5143500" cy="8181975"/>
            <wp:effectExtent l="19050" t="0" r="0" b="0"/>
            <wp:docPr id="15" name="图片 31" descr="C:\Users\lenovo\Desktop\2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 descr="C:\Users\lenovo\Desktop\28.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3E3E3E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"http://tieba.baidu.com/p/2436761972"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53" w:name="_Toc362616620"/>
      <w:bookmarkStart w:id="54" w:name="_Toc369245953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【Python第29课】连接list</w:t>
      </w:r>
      <w:bookmarkEnd w:id="53"/>
      <w:bookmarkEnd w:id="54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今天要说的方法是join。它和昨天说的split正好相反：split是把一个字符串分割成很多字符串组成的list，而join则是把一个list中的所有字符串连接成一个字符串。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join的格式有些奇怪，它不是list的方法，而是字符串的方法。首先你需要有一个字符串作为list中所有元素的连接符，然后再调用这个连接符的join方法，join的参数是被连接的list：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 = ';'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li = ['apple', 'pear', 'orange']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fruit = s.join(li)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fruit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得到结果'apple;pear;orange'。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从结果可以看到，分号把list中的几个字符串都连接了起来。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你也可以直接在shell中输入：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';'.join(['apple', 'pear', 'orange'])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得到同样的结果。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用来连接的字符串可以是多个字符，也可以是一个空串：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''.join(['hello', 'world'])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得到'helloworld'，字符串被无缝连接在一起。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#==== 点球小游戏 ====#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昨天的代码已经能实现一个完整的点球比赛过程，但有同学提出：这不符合真实比赛规则，说好的提前结束比赛呢？！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关于这个，我想了下，可以有好几种解决方法，但似乎都有些绕。所以放到明天单独来讲，把这个小游戏收尾。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"http://tieba.baidu.com/p/2440281046"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55" w:name="_Toc369245954"/>
      <w:bookmarkStart w:id="56" w:name="_Toc362616621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第30课】 字符串的索引和切片</w:t>
      </w:r>
      <w:bookmarkEnd w:id="55"/>
      <w:bookmarkEnd w:id="56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之前说了，字符串和list有很多不得不说的事。今天就来说说字符串的一些与list相似的操作。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1. 遍历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通过for...in可以遍历字符串中的每一个字符。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word = 'helloworld'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c in word: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c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 索引访问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通过[]加索引的方式，访问字符串中的某个字符。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word[0]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word[-2]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与list不同的是，字符串能通过索引访问去更改其中的字符。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word[1] = 'a'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这样的赋值是错误的。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3. 切片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通过两个参数，截取一段子串，具体规则和list相同。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word[5:7]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word[:-5]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word[:]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4. 连接字符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join方法也可以对字符串使用，作用就是用连接符把字符串中的每个字符重新连接成一个新字符串。不过觉得这个方法有点鸡肋，不知道在什么场景下会用到。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newword = ','.join(word)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2752725" cy="5314950"/>
            <wp:effectExtent l="19050" t="0" r="9525" b="0"/>
            <wp:docPr id="5" name="图片 1" descr="C:\Users\lenovo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C:\Users\lenovo\Desktop\30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"http://tieba.baidu.com/p/2445545491"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57" w:name="_Toc369245955"/>
      <w:bookmarkStart w:id="58" w:name="_Toc362616622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第31课】 读文件</w:t>
      </w:r>
      <w:bookmarkEnd w:id="57"/>
      <w:bookmarkEnd w:id="58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之前，我们写的程序绝大多数都依赖于从命令行输入。假如某个程序需要输入很多数据，比如一次考试的全班学生成绩，再这么输就略显痛苦了。一个常见的办法就是把学生的成绩都保存在一个文件中，然后让程序自己从这个文件里取数据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要读取文件，先得有文件。我们新建个文件，就叫它data.txt。在里面随便写上一些话，保存。把这个文件放在接下来你打算保存代码的文件夹下，这么做是为了方便我们的程序找到它。准备工作就绪，可以来写我们的代码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打开一个文件的命令很简单：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file('文件名')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这里的文件名可以用文件的完整路径，也可以是相对路径。因为我们把要读取的文件和代码放在了同一个文件夹下，所以只需要写它的文件名就够了。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 = file('data.txt')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但这一步只是打开了一个文件，并没有得到其中的内容。变量f保存了这个文件，还需要去读取它的内容。你可以通过read()函数把文件内所有内容读进一个字符串中。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data = f.read()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做完对文件的操作之后，记得用close()关闭文件，释放资源。虽然现在这样一个很短的程序，不做这一步也不会影响运行结果。但养成好习惯，可以避免以后发生莫名的错误。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完整程序示例：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 = file('data.txt')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data = f.read()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data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f.close()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是不是很简单？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267325" cy="3781425"/>
            <wp:effectExtent l="19050" t="0" r="9525" b="0"/>
            <wp:docPr id="6" name="图片 1" descr="C:\Users\lenov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lenovo\Desktop\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读取文件内容的方法还有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readline() #读取一行内容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readlines() #把内容按行读取至一个list中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去替换程序的第二行，看看它们的区别。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"http://tieba.baidu.com/p/2446817211"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59" w:name="_Toc369245956"/>
      <w:bookmarkStart w:id="60" w:name="_Toc362616623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第32课】 写文件</w:t>
      </w:r>
      <w:bookmarkEnd w:id="59"/>
      <w:bookmarkEnd w:id="60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打开文件我们昨天已经讲过。但python默认是以只读模式打开文件。如果想要写入内容，在打开文件的时候需要指定打开模式为写入：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 = file('output.txt', 'w')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'w'就是writing，以这种模式打开文件，原来文件中的内容会被你新写入的内容覆盖掉，如果文件不存在，会自动创建文件。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不加参数时，file为你默认为'r'，reading，只读模式，文件必须存在，否则引发异常。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另外还有一种模式是'a'，appending。它也是一种写入模式，但你写入的内容不会覆盖之前的内容，而是添加到文件中。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打开文件还有一种方法，就是open()，用法和file()是一致的。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写入内容的方法同样简单：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f.write('a string you want to write')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write的参数可以是一个字符串，或者一个字符串变量。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示例程序：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data = 'I will be in a file.\nSo cool!'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 = open('output.txt', 'w')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out.write(data)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out.close()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在你的程序保存目录下，打开output.txt就会看到结果。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留两道课后作业：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1.从一个文件中读出内容，保存至另一个文件。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2.从控制台输入一些内容，保存至一个文件。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"http://tieba.baidu.com/p/2449726746" \l "frs_nav"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61" w:name="_Toc369245957"/>
      <w:bookmarkStart w:id="62" w:name="_Toc362616624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第33课】 处理文件中的数据</w:t>
      </w:r>
      <w:bookmarkEnd w:id="61"/>
      <w:bookmarkEnd w:id="62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比如我现在拿到一份文档，里面有某个班级里所有学生的平时作业成绩。因为每个人交作业的次数不一样，所以成绩的数目也不同，没交作业的时候就没有分。我现在需要统计每个学生的平时作业总得分。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记得我小的时候，经常有同学被老师喊去做统计分数这种“苦力”。现在电脑普及了，再这么干就太弱了。用python，几行代码就可以搞定。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看一下我们的文档里的数据：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#-- scores.txt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刘备 23 35 44 47 51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关羽 60 77 68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张飞 97 99 89 91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诸葛亮 100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numPr>
          <w:ilvl w:val="0"/>
          <w:numId w:val="1"/>
        </w:numPr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先把文件读进来：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 = file('scores.txt')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2.取得文件中的数据。因为每一行都是一条学生成绩的记录，所以用readlines，把每一行分开，便于之后的数据处理：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lines = f.readlines()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f.close()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提示：在程序中，经常使用print来查看数据的中间状态，可以便于你理解程序的运行。比如这里你可以print lines，看一下内容被存成了什么格式。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3.对每一条数据进行处理。按照空格，把姓名、每次的成绩分割开：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line in lines: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data = line.split()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接下来的4、5两个步骤都是针对一条数据的处理，所以都是在for循环的内部。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4.整个程序最核心的部分到了。如何把一个学生的几次成绩合并，并保存起来呢？我的做法是：对于每一条数据，都新建一个字符串，把学生的名字和算好的总成绩保存进去。最后再把这些字符串一起保存到文件中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sum = 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score in data[1:]: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sum += int(score)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 = '%s\t: %d\n' % (data[0], sum)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这里几个要注意的点：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对于每一行分割的数据，data[0]是姓名，data[1:]是所有成绩组成的列表。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每次循环中，sum都要先清零。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score是一个字符串，为了做计算，需要转成整数值int。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result中，我加了一个制表符\t和换行符\n，让输出的结果更好看些。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5.得到一个学生的总成绩后，把它添加到一个list中。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results.append(result)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results需要在循环之前初始化results = []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6.最后，全部成绩处理完毕后，把results中的内容保存至文件。因为results是一个字符串组成的list，这里我们直接用writelines方法：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output = file('result.txt', 'w')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output.writelines(results)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outpus.close()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大功告成，打开文件检验一下结果吧。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以下是完整程序，把其中print前面的注释符号去掉，可以查看关键步骤的数据状态。不过因为字符编码的问题，list的中文可能会显示为你看不懂的字符。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 = file('scores.txt')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lines = f.readlines()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#print lines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f.close()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results = []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line in lines: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#print line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data = line.split()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#print data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sum = 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for score in data[1:]: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sum += int(score)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result = '%s \t: %d\n' % (data[0], sum)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#print result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results.append(result)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#print results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output = file('result.txt', 'w')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output.writelines(results)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output.close()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drawing>
          <wp:inline distT="0" distB="0" distL="0" distR="0">
            <wp:extent cx="5334000" cy="8562975"/>
            <wp:effectExtent l="19050" t="0" r="0" b="0"/>
            <wp:docPr id="7" name="图片 1" descr="http://imgsrc.baidu.com/forum/w%3D580/sign=8a6ad57e3ac79f3d8fe1e4388aa0cdbc/fc7c44f40ad162d9b184f29d10dfa9ec8b13c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http://imgsrc.baidu.com/forum/w%3D580/sign=8a6ad57e3ac79f3d8fe1e4388aa0cdbc/fc7c44f40ad162d9b184f29d10dfa9ec8b13cdba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63" w:name="_Toc362616625"/>
      <w:bookmarkStart w:id="64" w:name="_Toc369245958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【Python 第34课】 break</w:t>
      </w:r>
      <w:bookmarkEnd w:id="63"/>
      <w:bookmarkEnd w:id="64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65" w:name="_Toc366228956"/>
      <w:bookmarkStart w:id="66" w:name="_Toc361647717"/>
      <w:bookmarkStart w:id="67" w:name="_Toc362012852"/>
      <w:bookmarkStart w:id="68" w:name="_Toc368058169"/>
      <w:bookmarkStart w:id="69" w:name="_Toc362013044"/>
      <w:bookmarkStart w:id="70" w:name="_Toc369245959"/>
      <w:bookmarkStart w:id="71" w:name="_Toc362616626"/>
      <w:bookmarkStart w:id="72" w:name="_Toc364932936"/>
      <w:bookmarkStart w:id="73" w:name="_Toc362616748"/>
      <w:bookmarkStart w:id="74" w:name="_Toc363633862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while 循环 在条件不满足时 结束，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循环 遍历完序列后 结束。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75" w:name="_Toc362012853"/>
      <w:bookmarkStart w:id="76" w:name="_Toc361647718"/>
      <w:bookmarkStart w:id="77" w:name="_Toc362013045"/>
      <w:bookmarkStart w:id="78" w:name="_Toc362616627"/>
      <w:bookmarkStart w:id="79" w:name="_Toc362616749"/>
      <w:bookmarkStart w:id="80" w:name="_Toc363633863"/>
      <w:bookmarkStart w:id="81" w:name="_Toc364932937"/>
      <w:bookmarkStart w:id="82" w:name="_Toc369245960"/>
      <w:bookmarkStart w:id="83" w:name="_Toc366228957"/>
      <w:bookmarkStart w:id="84" w:name="_Toc368058170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如果在循环条件仍然满足或序列没有遍历完的时候，想要强行跳出循环，就需要用到break语句。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85" w:name="_Toc361647719"/>
      <w:bookmarkStart w:id="86" w:name="_Toc362012854"/>
      <w:bookmarkStart w:id="87" w:name="_Toc362013046"/>
      <w:bookmarkStart w:id="88" w:name="_Toc362616628"/>
      <w:bookmarkStart w:id="89" w:name="_Toc362616750"/>
      <w:bookmarkStart w:id="90" w:name="_Toc363633864"/>
      <w:bookmarkStart w:id="91" w:name="_Toc364932938"/>
      <w:bookmarkStart w:id="92" w:name="_Toc366228958"/>
      <w:bookmarkStart w:id="93" w:name="_Toc368058171"/>
      <w:bookmarkStart w:id="94" w:name="_Toc369245961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while True: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a = raw_input()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if a == 'EOF':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break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上面的程序不停接受用户输入。当用户输入一行“EOF”时，程序结束。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i in range(10):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a = raw_input()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if a == 'EOF':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break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上面的程序接受用户10次输入，当用户输入一行“EOF”时，程序提前结束。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95" w:name="_Toc361647720"/>
      <w:bookmarkStart w:id="96" w:name="_Toc362012855"/>
      <w:bookmarkStart w:id="97" w:name="_Toc362013047"/>
      <w:bookmarkStart w:id="98" w:name="_Toc362616629"/>
      <w:bookmarkStart w:id="99" w:name="_Toc362616751"/>
      <w:bookmarkStart w:id="100" w:name="_Toc363633865"/>
      <w:bookmarkStart w:id="101" w:name="_Toc364932939"/>
      <w:bookmarkStart w:id="102" w:name="_Toc366228959"/>
      <w:bookmarkStart w:id="103" w:name="_Toc368058172"/>
      <w:bookmarkStart w:id="104" w:name="_Toc369245962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回到我们最早的那个猜数字小游戏。用break可以加上一个功能，当用户输入负数时，游戏就结束。如此一来，假如有玩家猜了几次之后仍然猜不中，一怒之下想要直接退出游戏，就猜一个负数。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添加的代码是：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answer &lt; 0: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'Exit game...'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break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与break类似的还有一个continue语句，明天说。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</w:pPr>
      <w:bookmarkStart w:id="105" w:name="_Toc369245963"/>
      <w:bookmarkStart w:id="106" w:name="_Toc362616630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第35课】 continue</w:t>
      </w:r>
      <w:bookmarkEnd w:id="105"/>
      <w:bookmarkEnd w:id="106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07" w:name="_Toc362012857"/>
      <w:bookmarkStart w:id="108" w:name="_Toc361647722"/>
      <w:bookmarkStart w:id="109" w:name="_Toc368058174"/>
      <w:bookmarkStart w:id="110" w:name="_Toc369245964"/>
      <w:bookmarkStart w:id="111" w:name="_Toc364932941"/>
      <w:bookmarkStart w:id="112" w:name="_Toc366228961"/>
      <w:bookmarkStart w:id="113" w:name="_Toc362616753"/>
      <w:bookmarkStart w:id="114" w:name="_Toc363633867"/>
      <w:bookmarkStart w:id="115" w:name="_Toc362013049"/>
      <w:bookmarkStart w:id="116" w:name="_Toc362616631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break是彻底地跳出循环，而continue只是略过本次循环的余下内容，直接进入下一次循环。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17" w:name="_Toc361647723"/>
      <w:bookmarkStart w:id="118" w:name="_Toc362012858"/>
      <w:bookmarkStart w:id="119" w:name="_Toc362013050"/>
      <w:bookmarkStart w:id="120" w:name="_Toc362616632"/>
      <w:bookmarkStart w:id="121" w:name="_Toc362616754"/>
      <w:bookmarkStart w:id="122" w:name="_Toc363633868"/>
      <w:bookmarkStart w:id="123" w:name="_Toc364932942"/>
      <w:bookmarkStart w:id="124" w:name="_Toc366228962"/>
      <w:bookmarkStart w:id="125" w:name="_Toc368058175"/>
      <w:bookmarkStart w:id="126" w:name="_Toc369245965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在我们前面写的那个统计分数的程序里，如果发现有成绩不足60分，就不记入总成绩。当然，你可以用if判断来实现这个效果。但我们今天要说另一种方法：continue。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score in data[1:]: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point = int(score)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if point &lt; 60: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continue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sum += point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27" w:name="_Toc366228963"/>
      <w:bookmarkStart w:id="128" w:name="_Toc368058176"/>
      <w:bookmarkStart w:id="129" w:name="_Toc369245966"/>
      <w:r>
        <w:rPr>
          <w:rFonts w:hint="eastAsia" w:ascii="Calisto MT" w:hAnsi="Calisto MT" w:eastAsia="幼圆" w:cstheme="minorEastAsia"/>
          <w:sz w:val="24"/>
          <w:szCs w:val="24"/>
        </w:rPr>
        <w:drawing>
          <wp:inline distT="0" distB="0" distL="0" distR="0">
            <wp:extent cx="5274310" cy="4237990"/>
            <wp:effectExtent l="19050" t="0" r="2540" b="0"/>
            <wp:docPr id="8" name="图片 1" descr="http://imgsrc.baidu.com/forum/w%3D580/sign=652950d18435e5dd902ca5d746c4a7f5/2747f795d143ad4bfbf8f64383025aafa60f06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http://imgsrc.baidu.com/forum/w%3D580/sign=652950d18435e5dd902ca5d746c4a7f5/2747f795d143ad4bfbf8f64383025aafa60f06d7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  <w:bookmarkEnd w:id="128"/>
      <w:bookmarkEnd w:id="129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注意：无论是continue还是break，其改变的仅仅是当前所处的最内层循环的运行，如果外层还有循环，并不会因此略过或跳出。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在脑中模拟运行下面这段程序，想想会输出什么结果。再敲到代码里验证一下：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 = 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while i &lt; 5: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i += 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for j in range(3):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print j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if j == 2: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　break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for k in range(3):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if k == 2: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　continue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print k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if i &gt; 3: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　break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i</w:t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</w:pPr>
      <w:bookmarkStart w:id="130" w:name="_Toc369245967"/>
      <w:bookmarkStart w:id="131" w:name="_Toc362616633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第36课】 异常处理</w:t>
      </w:r>
      <w:bookmarkEnd w:id="130"/>
      <w:bookmarkEnd w:id="131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32" w:name="_Toc361647725"/>
      <w:bookmarkStart w:id="133" w:name="_Toc362012860"/>
      <w:bookmarkStart w:id="134" w:name="_Toc362013052"/>
      <w:bookmarkStart w:id="135" w:name="_Toc362616634"/>
      <w:bookmarkStart w:id="136" w:name="_Toc362616756"/>
      <w:bookmarkStart w:id="137" w:name="_Toc363633870"/>
      <w:bookmarkStart w:id="138" w:name="_Toc364932944"/>
      <w:bookmarkStart w:id="139" w:name="_Toc366228965"/>
      <w:bookmarkStart w:id="140" w:name="_Toc368058178"/>
      <w:bookmarkStart w:id="141" w:name="_Toc369245968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在程序运行时，如果我们的代码引发了错误，python就会中断程序，并且输出错误提示。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42" w:name="_Toc361647726"/>
      <w:bookmarkStart w:id="143" w:name="_Toc362012861"/>
      <w:bookmarkStart w:id="144" w:name="_Toc362013053"/>
      <w:bookmarkStart w:id="145" w:name="_Toc362616635"/>
      <w:bookmarkStart w:id="146" w:name="_Toc362616757"/>
      <w:bookmarkStart w:id="147" w:name="_Toc363633871"/>
      <w:bookmarkStart w:id="148" w:name="_Toc364932945"/>
      <w:bookmarkStart w:id="149" w:name="_Toc366228966"/>
      <w:bookmarkStart w:id="150" w:name="_Toc368058179"/>
      <w:bookmarkStart w:id="151" w:name="_Toc369245969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比如我们写了一句：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int('0.5')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运行后程序得到错误提示：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Traceback (most recent call last):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File "C:/Python27/test.py", line 1, in &lt;module&gt;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int('0.5')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ValueError: invalid literal for int() with base 10: '0.5'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意思是，在test.py这个文件，第1行，print int('0.5')这里，你拿了一个不是10进制能够表示的字符，我没法把它转成int值。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52" w:name="_Toc361647727"/>
      <w:bookmarkStart w:id="153" w:name="_Toc362012862"/>
      <w:bookmarkStart w:id="154" w:name="_Toc362013054"/>
      <w:bookmarkStart w:id="155" w:name="_Toc362616636"/>
      <w:bookmarkStart w:id="156" w:name="_Toc362616758"/>
      <w:bookmarkStart w:id="157" w:name="_Toc363633872"/>
      <w:bookmarkStart w:id="158" w:name="_Toc364932946"/>
      <w:bookmarkStart w:id="159" w:name="_Toc366228967"/>
      <w:bookmarkStart w:id="160" w:name="_Toc368058180"/>
      <w:bookmarkStart w:id="161" w:name="_Toc369245970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上面的错误可以避免，但在实际的应用中，有很多错误是开发者无法控制的，例如用户输入了一个不合规定的值，或者需要打开的文件不存在。这些情况被称作“异常”，一个好的程序需要能处理可能发生的异常，避免程序因此而中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例如我们去打开一个文件：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 = file('non-exist.txt')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'File opened!'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f.close()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假如这个文件因为某种原因并没有出现在应该出现的文件夹里，程序就会报错：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IOError: [Errno 2] No such file or directory: 'non-exist.txt'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程序在出错处中断，后面的print不会被执行。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62" w:name="_Toc361647728"/>
      <w:bookmarkStart w:id="163" w:name="_Toc362012863"/>
      <w:bookmarkStart w:id="164" w:name="_Toc362013055"/>
      <w:bookmarkStart w:id="165" w:name="_Toc362616637"/>
      <w:bookmarkStart w:id="166" w:name="_Toc362616759"/>
      <w:bookmarkStart w:id="167" w:name="_Toc363633873"/>
      <w:bookmarkStart w:id="168" w:name="_Toc364932947"/>
      <w:bookmarkStart w:id="169" w:name="_Toc366228968"/>
      <w:bookmarkStart w:id="170" w:name="_Toc368058181"/>
      <w:bookmarkStart w:id="171" w:name="_Toc369245971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在python中，可以使用try...except语句来处理异常。做法是，把可能引发异常的语句放在try-块中，把处理异常的语句放在except-块中。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把刚才那段代码放入try...except中：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try: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f = file('non-exist.txt')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'File opened!'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f.close()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except: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'File not exists.'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'Done'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当程序在try内部打开文件引发异常时，会跳过try中剩下的代码，直接跳转到except中的语句处理异常。于是输出了“File not exists.”。如果文件被顺利打开，则会输出“File opened!”，而不会去执行except中的语句。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但无论如何，整个程序不会中断，最后的“Done”都会被输出。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在try...except语句中，try中引发的异常就像是扔出了一只飞盘，而except就是一只灵敏的狗，总能准确地接住飞盘。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</w:pPr>
      <w:bookmarkStart w:id="172" w:name="_Toc369245972"/>
      <w:bookmarkStart w:id="173" w:name="_Toc362616638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第37课】 字典</w:t>
      </w:r>
      <w:bookmarkEnd w:id="172"/>
      <w:bookmarkEnd w:id="173"/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74" w:name="_Toc362012865"/>
      <w:bookmarkStart w:id="175" w:name="_Toc362013057"/>
      <w:bookmarkStart w:id="176" w:name="_Toc362616639"/>
      <w:bookmarkStart w:id="177" w:name="_Toc362616761"/>
      <w:bookmarkStart w:id="178" w:name="_Toc363633875"/>
      <w:bookmarkStart w:id="179" w:name="_Toc364932949"/>
      <w:bookmarkStart w:id="180" w:name="_Toc366228970"/>
      <w:bookmarkStart w:id="181" w:name="_Toc368058183"/>
      <w:bookmarkStart w:id="182" w:name="_Toc369245973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今天介绍一个python中的基本类型--字典（dictionary）。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83" w:name="_Toc362012866"/>
      <w:bookmarkStart w:id="184" w:name="_Toc362013058"/>
      <w:bookmarkStart w:id="185" w:name="_Toc362616640"/>
      <w:bookmarkStart w:id="186" w:name="_Toc362616762"/>
      <w:bookmarkStart w:id="187" w:name="_Toc363633876"/>
      <w:bookmarkStart w:id="188" w:name="_Toc364932950"/>
      <w:bookmarkStart w:id="189" w:name="_Toc366228971"/>
      <w:bookmarkStart w:id="190" w:name="_Toc368058184"/>
      <w:bookmarkStart w:id="191" w:name="_Toc369245974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字典这种数据结构有点像我们平常用的通讯录，有一个名字和这个名字对应的信息。在字典中，名字叫做“键”，对应的内容信息叫做“值”。字典就是一个键/值对的集合。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它的基本格式是（key是键，alue是值）：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 = {key1 : value1, key2 : value2 }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键/值对用冒号分割，每个对之间用逗号分割，整个字典包括在花括号中。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关于字典的键要注意的是：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1.键必须是唯一的；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2.键只能是简单对象，比如字符串、整数、浮点数、bool值。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list就不能作为键，但是可以作为值。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192" w:name="_Toc362012867"/>
      <w:bookmarkStart w:id="193" w:name="_Toc362013059"/>
      <w:bookmarkStart w:id="194" w:name="_Toc362616641"/>
      <w:bookmarkStart w:id="195" w:name="_Toc362616763"/>
      <w:bookmarkStart w:id="196" w:name="_Toc363633877"/>
      <w:bookmarkStart w:id="197" w:name="_Toc364932951"/>
      <w:bookmarkStart w:id="198" w:name="_Toc366228972"/>
      <w:bookmarkStart w:id="199" w:name="_Toc368058185"/>
      <w:bookmarkStart w:id="200" w:name="_Toc369245975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举个简单的字典例子：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score = {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'萧峰': 95,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'段誉': 97,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'虚竹': 89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}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python字典中的键/值对没有顺序，我们无法用索引访问字典中的某一项，而是要用键来访问。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score['段誉']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注意，如果你的键是字符串，通过键访问的时候就需要加引号，如果是数字作为键则不用。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字典也可以通过for...in遍历：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for name in score: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　print score[name]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注意，遍历的变量中存储的是字典的键。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如果要改变某一项的值，就直接给这一项赋值：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score['虚竹'] = 91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增加一项字典项的方法是，给一个新键赋值：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score['慕容复'] = 88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删除一项字典项的方法是del：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del score['萧峰']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注意，这个键必须已存在于字典中。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如果你想新建一个空的字典，只需要: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d = {}</w:t>
      </w:r>
    </w:p>
    <w:p>
      <w:pPr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01" w:name="_Toc366228973"/>
      <w:bookmarkStart w:id="202" w:name="_Toc368058186"/>
      <w:bookmarkStart w:id="203" w:name="_Toc369245976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3143250" cy="5086350"/>
            <wp:effectExtent l="19050" t="0" r="0" b="0"/>
            <wp:docPr id="9" name="图片 1" descr="C:\Users\lenovo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C:\Users\lenovo\Desktop\3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  <w:bookmarkEnd w:id="202"/>
      <w:bookmarkEnd w:id="203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</w:pPr>
      <w:bookmarkStart w:id="204" w:name="_Toc362616642"/>
      <w:bookmarkStart w:id="205" w:name="_Toc369245977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第38课】 模块</w:t>
      </w:r>
      <w:bookmarkEnd w:id="204"/>
      <w:bookmarkEnd w:id="205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06" w:name="_Toc362012869"/>
      <w:bookmarkStart w:id="207" w:name="_Toc362013061"/>
      <w:bookmarkStart w:id="208" w:name="_Toc362616643"/>
      <w:bookmarkStart w:id="209" w:name="_Toc362616765"/>
      <w:bookmarkStart w:id="210" w:name="_Toc363633879"/>
      <w:bookmarkStart w:id="211" w:name="_Toc364932953"/>
      <w:bookmarkStart w:id="212" w:name="_Toc366228975"/>
      <w:bookmarkStart w:id="213" w:name="_Toc368058188"/>
      <w:bookmarkStart w:id="214" w:name="_Toc369245978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python自带了功能丰富的标准库，另外还有数量庞大的各种第三方库。使用这些“巨人的”代码，可以让开发事半功倍，就像用积木一样拼出你要的程序。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bookmarkStart w:id="215" w:name="_Toc362013062"/>
      <w:bookmarkStart w:id="216" w:name="_Toc362616644"/>
      <w:bookmarkStart w:id="217" w:name="_Toc362012870"/>
      <w:bookmarkStart w:id="218" w:name="_Toc369245979"/>
      <w:bookmarkStart w:id="219" w:name="_Toc364932954"/>
      <w:bookmarkStart w:id="220" w:name="_Toc368058189"/>
      <w:bookmarkStart w:id="221" w:name="_Toc366228976"/>
      <w:bookmarkStart w:id="222" w:name="_Toc363633880"/>
      <w:bookmarkStart w:id="223" w:name="_Toc362616766"/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使用这些功能的基本方法就是使用模块。通过函数，可以在程序里重用代码；通过模块，则可以重用别的程序中的代码。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模块可以理解为是一个包含了函数和变量的py文件。在你的程序中引入了某个模块，就可以使用其中的函数和变量。</w:t>
      </w:r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来看一个我们之前使用过的模块：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import random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import语句告诉python，我们要用random模块中的内容。然后便可以使用random中的方法，比如：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random.randint(1, 10)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random.randchoic([1, 3, 5])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注意，函数前面需要加上“random.”，这样python才知道你是要调用random中的方法。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想知道random有哪些函数和变量，可以用dir()方法：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dir(random)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如果你只是用到random中的某一个函数或变量，也可以通过from...import...指明：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from math import pi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pi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为了便于理解和避免冲突，你还可以给引入的方法换个名字：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from math import pi as math_pi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math_pi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想要了解python有哪些常用库，可自行搜索。我在群共享里上传了一份中文版的python标准库的非官方文档，供参考。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drawing>
          <wp:inline distT="0" distB="0" distL="0" distR="0">
            <wp:extent cx="5276850" cy="3457575"/>
            <wp:effectExtent l="19050" t="0" r="0" b="0"/>
            <wp:docPr id="11" name="图片 5" descr="C:\Users\lenovo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C:\Users\lenovo\Desktop\3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24" w:name="_Toc362616645"/>
      <w:bookmarkStart w:id="225" w:name="_Toc369245980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第39课】 用文件保存游戏（1）</w:t>
      </w:r>
      <w:bookmarkEnd w:id="224"/>
      <w:bookmarkEnd w:id="225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到目前为止，python最入门的语法我们都已经有所涉及，相信大家一路学过来，多少也能写出一些小程序。在接下来的课程中，我会基于实例来更深入地介绍python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现在，我要在最早我们开发的那个猜数字游戏的基础上，增加保存成绩的功能。用到的方法就是前几课讲过的文件读写。今天是第一部分。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在动手写代码前，先想清楚我们要解决什么问题，打算怎么去解决。你可以选择根据每次游戏算出一个得分，记录累计的得分。也可以让每次猜错都扣xx分，猜对之后再加xx分，记录当前分数。而我现在打算记录下我玩了多少次，最快猜出来的轮数，以及平均每次猜对用的轮数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于是，我要在文件中记录3个数字，如：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3 5 31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它们分别是：总游戏次数，最快猜出的轮数，和猜过的总轮数（这里我选择记录总轮数，然后每次再算出平均轮数）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接下来可以往代码里加功能了，首先是读取成绩。新建好一个game.txt，里面写上：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0 0 0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作为程序的初始数据。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用之前的方法，读入文件：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 = open('e:\py\game.txt')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score = f.read().split()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这里，我用了open方法，它和file()的效果一样。另外，我还用了绝对路径。当你写这个程序时，记得用你自己电脑上的路径。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为便于理解，把数据读进来后，分别存在3个变量中。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game_times = int(score[0])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min_times = int(score[1])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total_times = int(score[2])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平均轮数根据总轮数和游戏次数相除得到：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avg_times = float(total_times) / game_times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注意两点：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1.我在total_times前加上了float，把它转成了浮点数类型再进行除法运算。如果不这样做，两个整数相除的结果会默认为整数，而且不是四舍五入。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2.因为0是不能作为除数的，所以这里还需要加上判断：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game_times &gt; 0: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avg_times = float(total_times) / game_times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else: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avg_times = 0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然后，在让玩家开始猜数字前，输出他之前的成绩信息：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'你已经玩了%d次，最少%d轮猜出答案，平均%.2f轮猜出答案' % (game_times, min_times, avg_times)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%.2f这样的写法我们以前也用过，作用是保留两位小数。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好了，运行程序看一下效果：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你已经玩了0次，最少0轮猜出答案，平均0轮猜出答案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由于还没有做保存功能，我们手动去文件里改一下成绩看运行效果。（其实有些小游戏就可以用类似的方法作弊）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下一课，我们要把真实的游戏数据保存到文件中。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267325" cy="6724650"/>
            <wp:effectExtent l="19050" t="0" r="9525" b="0"/>
            <wp:docPr id="12" name="图片 6" descr="C:\Users\lenovo\Desktop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C:\Users\lenovo\Desktop\39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26" w:name="_Toc362616646"/>
      <w:bookmarkStart w:id="227" w:name="_Toc369245981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第40课】 用文件保存游戏（2）</w:t>
      </w:r>
      <w:bookmarkEnd w:id="226"/>
      <w:bookmarkEnd w:id="227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话接上回。我们已经能从文件中读取游戏成绩数据了，接下来就要考虑，怎么把我们每次游戏的结果保存进去。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首先，我们需要有一个变量来记录每次游戏所用的轮数：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times = 0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然后在游戏每进行一轮的时候，累加这个变量：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times += 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当游戏结束后，我们要把这个变量的值，也就是本次游戏的数据，添加到我们的记录中。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如果是第一次玩，或者本次的轮数比最小轮数还少，就记录本次成绩为最小轮数：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game_times == 0 or times &lt; min_times: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min_times = times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把本次轮数加到游戏总轮数里：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total_times += times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把游戏次数加1：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game_times += 1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现在有了我们需要的数据，把它们拼成我们需要存储的格式：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 = '%d %d %d' % (game_times, min_times, total_times)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写入到文件中：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 = open('e:\py\game.txt', 'w')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f.write(result)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f.close()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267325" cy="4448175"/>
            <wp:effectExtent l="19050" t="0" r="9525" b="0"/>
            <wp:docPr id="13" name="图片 7" descr="C:\Users\lenovo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C:\Users\lenovo\Desktop\40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按照类似的方法，你也可以记录一些其他的数据，比如设定一种记分规则作为游戏得分。虽然在这个小游戏里，记录成绩并没有太大的乐趣，但通过文件来记录数据的方法，以后会在很多程序中派上用场。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28" w:name="_Toc362616647"/>
      <w:bookmarkStart w:id="229" w:name="_Toc369245982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第41课】 用文件保存游戏（3）</w:t>
      </w:r>
      <w:bookmarkEnd w:id="228"/>
      <w:bookmarkEnd w:id="229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你的小游戏现在已经可以保存成绩了，但只有一组成绩，不管谁来玩，都会算在里面。所以今天我还要加上一个更多的功能：存储多组成绩。玩家需要做的就是，在游戏开始前，输入自己的名字。而我会根据这个名字记录他的成绩。这个功能所用到的内容我们几乎都说过，现在要把它们结合起来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首先要输入名字，这是我们用来区分玩家成绩的依据：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name = raw_input('请输入你的名字：')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接下来，我们读取文件。与之前不同，我们用readlines把每组成绩分开来：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lines = f.readlines()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再用一个字典来记录所有的成绩：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scores = {}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l in lines: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s = l.split()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scores[s[0]] = s[1:]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这个字典中，每一项的key是玩家的名字，value是一个由剩下的数据组成的数组。这里每一个value就相当于我们之前的成绩数据。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我们要找到当前玩家的数据：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score = scores.get(name)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字典类的get方法是按照给定key寻找对应项，如果不存在这样的key，就返回空值None。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所以如果没有找到该玩家的数据，说明他是一个新玩家，我们给他初始化一组成绩：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score is None: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score = [0, 0, 0]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这是我们拿到的score，已经和上一课中的score一样了，因此剩下的很多代码都不用改动。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当游戏结束，记录成绩的时候，和之前的方法不一样。我们不能直接把这次成绩存到文件里，那样就会覆盖掉别人的成绩。必须先把成绩更新到scores字典中，再统一写回文件中。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把成绩更新到scores中，如果没有这一项，会自动生成新条目：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scores[name] = [str(game_times), str(min_times), str(total_times)]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对于每一项成绩，我们要将其格式化：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result = ''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for n in scores: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line = n + ' ' + ' '.join(scores[n]) + '\n'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result += line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把scores中的每一项按照“名字 游戏次数 最低轮数 总轮数\n”的格式拼成字符串，再全部放到result里，就得到了我们要保存的结果。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最后就和之前一样，把result保存到文件中。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267325" cy="4543425"/>
            <wp:effectExtent l="19050" t="0" r="9525" b="0"/>
            <wp:docPr id="10" name="图片 1" descr="C:\Users\lenovo\Desktop\4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C:\Users\lenovo\Desktop\41.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267325" cy="7781925"/>
            <wp:effectExtent l="19050" t="0" r="9525" b="0"/>
            <wp:docPr id="14" name="图片 2" descr="C:\Users\lenovo\Desktop\4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C:\Users\lenovo\Desktop\41.2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你充分理解了这个程序，恭喜你，你对文件处理已经有了一个基本的了解。在日常工作学习中，如果需要处理一些大量重复机械的文件操作，比如整理格式、更改文件中的部分文字、统计数据等等，都可以试着用python来解决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.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30" w:name="_Toc362616648"/>
      <w:bookmarkStart w:id="231" w:name="_Toc369245983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第42课】 函数的默认参数</w:t>
      </w:r>
      <w:bookmarkEnd w:id="230"/>
      <w:bookmarkEnd w:id="231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之前我们用过函数，比如：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def hello(name):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'hello ' + name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然后我们去调用这个函数：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hello('world')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程序就会输出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hello world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如果很多时候，我们都是用world来调用这个函数，少数情况才会去改参数。那么，我们就可以给这个函数一个默认参数：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def hello(name = 'world'):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print 'hello ' + name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当你没有提供参数值时，这个参数就会使用默认值；如果你提供了，就用你给的。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这样，在默认情况下，你只要调用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hello()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就可以输出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hello world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同样你也可以指定参数：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hello('python')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输出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hello python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3028950" cy="4686300"/>
            <wp:effectExtent l="19050" t="0" r="0" b="0"/>
            <wp:docPr id="16" name="图片 3" descr="C:\Users\lenovo\Desktop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C:\Users\lenovo\Desktop\42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注意，当函数有多个参数时，如果你想给部分参数提供默认参数，那么这些参数必须在参数的末尾。比如：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def func(a, b=5)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是正确的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def func(a=5, b)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就会出错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32" w:name="_Toc369245984"/>
      <w:bookmarkStart w:id="233" w:name="_Toc362616649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第43课】 查天气（1）</w:t>
      </w:r>
      <w:bookmarkEnd w:id="232"/>
      <w:bookmarkEnd w:id="233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3724275" cy="3552825"/>
            <wp:effectExtent l="19050" t="0" r="9525" b="0"/>
            <wp:docPr id="19" name="图片 4" descr="C:\Users\lenovo\Desktop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C:\Users\lenovo\Desktop\43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你输入一个城市的名称，就会告诉你这个城市现在的天气情况。接下来的几节课，我就说一下怎么实现这样一个小程序。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之所以能知道一个城市的天气，是因为用了中国天气网（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"http://www.weather.com.cn/"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www.weather.com.cn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）提供的天气查询接口。在浏览器里试着访问一下：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"http://www.weather.com.cn/data/cityinfo/101010100.html"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http://www.weather.com.cn/data/cityinfo/101010100.html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你就能看到北京现在的天气。这段看上去有点像python中字典类的文字是一种称作json格式的数据。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而我们的程序要做的事情，就是按照用户输入的城市名称，去天气网的接口请求对应的天气信息，再把结果展示给用户。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于是，在这个程序中，我们要用到两个新模块：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1. urllib2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用来发送网络请求，获取数据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 json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用来解析获得的数据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听上去似乎还挺不算太复杂？但是注意刚才那个例子，我们请求北京天气时，用了“101010100”这样的数字。这是天气网设定的城市代码。然而令人蛋疼的是，天气网并没有直接给出所有城市代码的对应关系，而是给了3个接口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1.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"http://m.weather.com.cn/data5/city.xml"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http://m.weather.com.cn/data5/city.xml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获取所有省/直辖市的编号，如“01|北京,02|上海,03|天津”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2.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"http://m.weather.com.cn/data5/city"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http://m.weather.com.cn/data5/city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省编号.xml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获取二级地区编号，如江苏是：city19.xml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3.</w:t>
      </w:r>
      <w:r>
        <w:rPr>
          <w:rStyle w:val="29"/>
          <w:rFonts w:hint="eastAsia" w:ascii="Calisto MT" w:hAnsi="Calisto MT" w:eastAsia="幼圆" w:cstheme="minorEastAsia"/>
          <w:color w:val="000000"/>
          <w:sz w:val="24"/>
          <w:szCs w:val="24"/>
        </w:rPr>
        <w:t> 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"http://m.weather.com.cn/data5/city"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t>http://m.weather.com.cn/data5/city</w:t>
      </w:r>
      <w:r>
        <w:rPr>
          <w:rStyle w:val="23"/>
          <w:rFonts w:hint="eastAsia" w:ascii="Calisto MT" w:hAnsi="Calisto MT" w:eastAsia="幼圆" w:cstheme="minorEastAsia"/>
          <w:color w:val="1D53BF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二级编号.xml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获取三级编号，如南京是：city1901.xml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得到最终的三级编号之后，再加上中国101的前缀，就得到了城市代码，如南京市区就是“101190101”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所以，你可以选择，再写一个python程序，事先把这些复杂的编码全部抓取下来，整理成你要的格式；或者，偷懒一下，跳过这个过程，直接拿我抓好的编码。我把它放在了贴吧上。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今天先卖个关子，不说具体的写法。想挑战的同学可以试试再我说之前就把这个程序搞定。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34" w:name="_Toc369245985"/>
      <w:bookmarkStart w:id="235" w:name="_Toc362616650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第44课】 查天气（2）</w:t>
      </w:r>
      <w:bookmarkEnd w:id="234"/>
      <w:bookmarkEnd w:id="235"/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先来看python中的urllib2，这是python中一个用来获取网络资源的模块。我们平常上网，在浏览器地址栏中输入一个网址，浏览器根据这个网址拿到一些内容，然后展现在页面上，这大约就是浏览网页的过程。类似的，urllib2会跟据你提供的网址，请求对应的内容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打开一个链接和打开一个文件有点像：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import urllib2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web = urllib2.urlopen('http分割://www分割.baidu.分割com')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content = web.read()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print content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我们引入urllib2的模块，用其中的urlopen方法打开百度，然后用read方法把其中的内容读取到一个变量中并输出。运行后，你会看到控制台中输出了一堆看不懂的代码文字。这段代码中有html，有css，还有javascript。我们在浏览器中看到的网页大部分就是由这些代码所组成。如果你把content保存到一个以“.html”结尾的文件中（保存文件的方法前面已经说过很多），再打开这个html文件，就会看到“百度的首页”，只是这个首页在你的电脑上，所以你无法进行搜索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打开一个链接和打开一个文件有点像：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回到我们的查天气程序，我们要向中国天气网发一个查询天气的请求。昨天说了，如何获取查询的url是个问题。先说简单的办法，用我提供的城市代码列表city.py。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city.py这个文件里有一个叫做city的字典，它里面的key是城市的名称，value是对应的城市代码。不用把它copy到自己的程序中，只要放在和你的代码同一路径下，用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from city import city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就可以引入city这个字典。这里相当于用了一个自定义的模块，前一个“city”是模块名，也就是py文件的名称，后一个“city”是模块中变量的名称。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构造我们需要的url：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cityname = raw_input('你想查哪个城市的天气？\n')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citycode = city.get(cityname)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if citycode: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url = ('http: // www .weather .com.cn/data/cityinfo/%s.html' % citycode)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　content = urllib2.urlopen(url).read()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为了防止你输入列表中没有的城市，所以用了if判断citycode是否存在。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运行一下看看能不能得到结果。如果提示编码的错误，试试在文件最开始加上：</w:t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# -*- coding: utf-8 -*-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drawing>
          <wp:inline distT="0" distB="0" distL="0" distR="0">
            <wp:extent cx="5029200" cy="5200650"/>
            <wp:effectExtent l="19050" t="0" r="0" b="0"/>
            <wp:docPr id="20" name="图片 5" descr="C:\Users\lenovo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C:\Users\lenovo\Desktop\44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00"/>
          <w:sz w:val="24"/>
          <w:szCs w:val="24"/>
        </w:rPr>
        <w:t>可以看到，已经拿到了json格式的天气信息。下一课再来处理它。</w:t>
      </w: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Style w:val="18"/>
        <w:pageBreakBefore w:val="0"/>
        <w:shd w:val="clear" w:color="auto" w:fill="F8F7F5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000000"/>
          <w:sz w:val="24"/>
          <w:szCs w:val="24"/>
        </w:rPr>
      </w:pPr>
      <w:bookmarkStart w:id="236" w:name="_Toc369245986"/>
      <w:bookmarkStart w:id="237" w:name="_Toc362616651"/>
      <w:r>
        <w:rPr>
          <w:rFonts w:hint="eastAsia" w:ascii="Calisto MT" w:hAnsi="Calisto MT" w:eastAsia="幼圆" w:cstheme="minorEastAsia"/>
          <w:color w:val="000000"/>
          <w:sz w:val="24"/>
          <w:szCs w:val="24"/>
          <w:u w:val="single"/>
        </w:rPr>
        <w:t>【Python 第45课】 查天气（3）</w:t>
      </w:r>
      <w:bookmarkEnd w:id="236"/>
      <w:bookmarkEnd w:id="237"/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看一下我们已经拿到的json格式的天气数据： 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{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"weatherinfo": {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"city": "南京",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"cityid": "101190101",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"temp1": "37℃",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"temp2": "28℃",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"weather": "多云",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"img1": "d1.gif",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"img2": "n1.gif",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"ptime": "11:00"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}</w:t>
      </w:r>
    </w:p>
    <w:p>
      <w:pPr>
        <w:pageBreakBefore w:val="0"/>
        <w:widowControl/>
        <w:numPr>
          <w:ilvl w:val="0"/>
          <w:numId w:val="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}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直接在命令行中看到的应该是没有换行和空格的一长串字符，这里我把格式整理了一下。可以看出，它像是一个字典的结构，但是有两层。最外层只有一个key--“weatherinfo”，它的value是另一个字典，里面包含了好几项天气信息，现在我们最关心的就是其中的temp1，temp2和weather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虽然看上去像字典，但它对于程序来说，仍然是一个字符串，只不过是一个满足json格式的字符串。我们用python中提供的另一个模块json提供的loads方法，把它转成一个真正的字典。 </w:t>
      </w:r>
    </w:p>
    <w:p>
      <w:pPr>
        <w:pageBreakBefore w:val="0"/>
        <w:widowControl/>
        <w:numPr>
          <w:ilvl w:val="0"/>
          <w:numId w:val="3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import json</w:t>
      </w:r>
    </w:p>
    <w:p>
      <w:pPr>
        <w:pageBreakBefore w:val="0"/>
        <w:widowControl/>
        <w:numPr>
          <w:ilvl w:val="0"/>
          <w:numId w:val="3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3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data = json.loads(content)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这时候的data已经是一个字典，尽管在控制台中输出它，看上去和content没什么区别，只是编码上有些不同： </w:t>
      </w:r>
    </w:p>
    <w:p>
      <w:pPr>
        <w:pageBreakBefore w:val="0"/>
        <w:widowControl/>
        <w:numPr>
          <w:ilvl w:val="0"/>
          <w:numId w:val="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{u'weatherinfo': {u'city': u'\u5357\u4eac', u'ptime': u'11:00', u'cityid': u'101190101', u'temp2': u'28\u2103', u'temp1': u'37\u2103', u'weather': u'\u591a\u4e91', u'img2': u'n1.gif', u'img1': u'd1.gif'}}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但如果你用type方法看一下它们的类型： </w:t>
      </w:r>
    </w:p>
    <w:p>
      <w:pPr>
        <w:pageBreakBefore w:val="0"/>
        <w:widowControl/>
        <w:numPr>
          <w:ilvl w:val="0"/>
          <w:numId w:val="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type(content)</w:t>
      </w:r>
    </w:p>
    <w:p>
      <w:pPr>
        <w:pageBreakBefore w:val="0"/>
        <w:widowControl/>
        <w:numPr>
          <w:ilvl w:val="0"/>
          <w:numId w:val="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type(data)</w:t>
      </w:r>
    </w:p>
    <w:p>
      <w:pPr>
        <w:pageBreakBefore w:val="0"/>
        <w:widowControl/>
        <w:numPr>
          <w:ilvl w:val="0"/>
          <w:numId w:val="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就知道区别在哪里了。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之后的事情就比较容易了。 </w:t>
      </w:r>
    </w:p>
    <w:p>
      <w:pPr>
        <w:pageBreakBefore w:val="0"/>
        <w:widowControl/>
        <w:numPr>
          <w:ilvl w:val="0"/>
          <w:numId w:val="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 = data['weatherinfo']</w:t>
      </w:r>
    </w:p>
    <w:p>
      <w:pPr>
        <w:pageBreakBefore w:val="0"/>
        <w:widowControl/>
        <w:numPr>
          <w:ilvl w:val="0"/>
          <w:numId w:val="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str_temp = ('%s\n%s ~ %s') % (</w:t>
      </w:r>
    </w:p>
    <w:p>
      <w:pPr>
        <w:pageBreakBefore w:val="0"/>
        <w:widowControl/>
        <w:numPr>
          <w:ilvl w:val="0"/>
          <w:numId w:val="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result['weather'],</w:t>
      </w:r>
    </w:p>
    <w:p>
      <w:pPr>
        <w:pageBreakBefore w:val="0"/>
        <w:widowControl/>
        <w:numPr>
          <w:ilvl w:val="0"/>
          <w:numId w:val="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result['temp1'],</w:t>
      </w:r>
    </w:p>
    <w:p>
      <w:pPr>
        <w:pageBreakBefore w:val="0"/>
        <w:widowControl/>
        <w:numPr>
          <w:ilvl w:val="0"/>
          <w:numId w:val="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result['temp2']</w:t>
      </w:r>
    </w:p>
    <w:p>
      <w:pPr>
        <w:pageBreakBefore w:val="0"/>
        <w:widowControl/>
        <w:numPr>
          <w:ilvl w:val="0"/>
          <w:numId w:val="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)</w:t>
      </w:r>
    </w:p>
    <w:p>
      <w:pPr>
        <w:pageBreakBefore w:val="0"/>
        <w:widowControl/>
        <w:numPr>
          <w:ilvl w:val="0"/>
          <w:numId w:val="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str_temp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为了防止在请求过程中出错，我加上了一个异常处理。 </w:t>
      </w:r>
    </w:p>
    <w:p>
      <w:pPr>
        <w:pageBreakBefore w:val="0"/>
        <w:widowControl/>
        <w:numPr>
          <w:ilvl w:val="0"/>
          <w:numId w:val="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try:</w:t>
      </w:r>
    </w:p>
    <w:p>
      <w:pPr>
        <w:pageBreakBefore w:val="0"/>
        <w:widowControl/>
        <w:numPr>
          <w:ilvl w:val="0"/>
          <w:numId w:val="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###</w:t>
      </w:r>
    </w:p>
    <w:p>
      <w:pPr>
        <w:pageBreakBefore w:val="0"/>
        <w:widowControl/>
        <w:numPr>
          <w:ilvl w:val="0"/>
          <w:numId w:val="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###</w:t>
      </w:r>
    </w:p>
    <w:p>
      <w:pPr>
        <w:pageBreakBefore w:val="0"/>
        <w:widowControl/>
        <w:numPr>
          <w:ilvl w:val="0"/>
          <w:numId w:val="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except:</w:t>
      </w:r>
    </w:p>
    <w:p>
      <w:pPr>
        <w:pageBreakBefore w:val="0"/>
        <w:widowControl/>
        <w:numPr>
          <w:ilvl w:val="0"/>
          <w:numId w:val="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'查询失败'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以及没有找到城市时的处理： </w:t>
      </w:r>
    </w:p>
    <w:p>
      <w:pPr>
        <w:pageBreakBefore w:val="0"/>
        <w:widowControl/>
        <w:numPr>
          <w:ilvl w:val="0"/>
          <w:numId w:val="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if citycode:</w:t>
      </w:r>
    </w:p>
    <w:p>
      <w:pPr>
        <w:pageBreakBefore w:val="0"/>
        <w:widowControl/>
        <w:numPr>
          <w:ilvl w:val="0"/>
          <w:numId w:val="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###</w:t>
      </w:r>
    </w:p>
    <w:p>
      <w:pPr>
        <w:pageBreakBefore w:val="0"/>
        <w:widowControl/>
        <w:numPr>
          <w:ilvl w:val="0"/>
          <w:numId w:val="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###</w:t>
      </w:r>
    </w:p>
    <w:p>
      <w:pPr>
        <w:pageBreakBefore w:val="0"/>
        <w:widowControl/>
        <w:numPr>
          <w:ilvl w:val="0"/>
          <w:numId w:val="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else:</w:t>
      </w:r>
    </w:p>
    <w:p>
      <w:pPr>
        <w:pageBreakBefore w:val="0"/>
        <w:widowControl/>
        <w:numPr>
          <w:ilvl w:val="0"/>
          <w:numId w:val="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'没有找到该城市'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完整代码： 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# -*- coding: utf-8 -*-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import urllib2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import json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from city import city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cityname = raw_input('你想查哪个城市的天气？\n')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citycode = city.get(cityname)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if citycode: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try: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 = ('http://www.weather.com.cn/data/cityinfo/%s.html'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% citycode)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 = urllib2.urlopen(url).read()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data = json.loads(content)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 = data['weatherinfo']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str_temp = ('%s\n%s ~ %s') % (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result['weather'],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result['temp1'],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result['temp2']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)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str_temp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except: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'查询失败'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else:</w:t>
      </w:r>
    </w:p>
    <w:p>
      <w:pPr>
        <w:pageBreakBefore w:val="0"/>
        <w:widowControl/>
        <w:numPr>
          <w:ilvl w:val="0"/>
          <w:numId w:val="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'没有找到该城市'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84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84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84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"http://crossin.me/forum.php?mod=viewthread&amp;tid=42"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bookmarkStart w:id="238" w:name="_Toc369245987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t>【Python 第46课】 查天气（4）</w:t>
      </w:r>
      <w:bookmarkEnd w:id="238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fldChar w:fldCharType="end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明天俺就要出发了，今天赶在睡觉前来个深夜档。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这一课算是“查天气”程序的附加内容。没有这一课，你也查到天气了。但了解一下城市代码的抓取过程，会对网页抓取有更深的理解。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天气网的城市代码信息结构比较复杂，所有代码按层级放在了很多xml为后缀的文件中。而这些所谓的“xml”文件又不符合xml的格式规范，导致在浏览器中无法显示，给我们的抓取又多加了一点难度。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首先，抓取省份的列表： </w:t>
      </w:r>
    </w:p>
    <w:p>
      <w:pPr>
        <w:pageBreakBefore w:val="0"/>
        <w:widowControl/>
        <w:numPr>
          <w:ilvl w:val="0"/>
          <w:numId w:val="1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url1 = 'http://m.weather.com.cn/data5/city.xml'</w:t>
      </w:r>
    </w:p>
    <w:p>
      <w:pPr>
        <w:pageBreakBefore w:val="0"/>
        <w:widowControl/>
        <w:numPr>
          <w:ilvl w:val="0"/>
          <w:numId w:val="1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content1 = urllib2.urlopen(url1).read()</w:t>
      </w:r>
    </w:p>
    <w:p>
      <w:pPr>
        <w:pageBreakBefore w:val="0"/>
        <w:widowControl/>
        <w:numPr>
          <w:ilvl w:val="0"/>
          <w:numId w:val="1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provinces = content1.split(',')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输出content1可以查看全部省份代码： </w:t>
      </w:r>
    </w:p>
    <w:p>
      <w:pPr>
        <w:pageBreakBefore w:val="0"/>
        <w:widowControl/>
        <w:numPr>
          <w:ilvl w:val="0"/>
          <w:numId w:val="1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01|北京,02|上海,03|天津,...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对于每个省，抓取城市列表： </w:t>
      </w:r>
    </w:p>
    <w:p>
      <w:pPr>
        <w:pageBreakBefore w:val="0"/>
        <w:widowControl/>
        <w:numPr>
          <w:ilvl w:val="0"/>
          <w:numId w:val="1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 = 'http://m.weather.com.cn/data3/city%s.xml'</w:t>
      </w:r>
    </w:p>
    <w:p>
      <w:pPr>
        <w:pageBreakBefore w:val="0"/>
        <w:widowControl/>
        <w:numPr>
          <w:ilvl w:val="0"/>
          <w:numId w:val="1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for p in provinces:</w:t>
      </w:r>
    </w:p>
    <w:p>
      <w:pPr>
        <w:pageBreakBefore w:val="0"/>
        <w:widowControl/>
        <w:numPr>
          <w:ilvl w:val="0"/>
          <w:numId w:val="1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p_code = p.split('|')[0]</w:t>
      </w:r>
    </w:p>
    <w:p>
      <w:pPr>
        <w:pageBreakBefore w:val="0"/>
        <w:widowControl/>
        <w:numPr>
          <w:ilvl w:val="0"/>
          <w:numId w:val="1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url2 = url % p_code</w:t>
      </w:r>
    </w:p>
    <w:p>
      <w:pPr>
        <w:pageBreakBefore w:val="0"/>
        <w:widowControl/>
        <w:numPr>
          <w:ilvl w:val="0"/>
          <w:numId w:val="1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content2 = urllib2.urlopen(url2).read()</w:t>
      </w:r>
    </w:p>
    <w:p>
      <w:pPr>
        <w:pageBreakBefore w:val="0"/>
        <w:widowControl/>
        <w:numPr>
          <w:ilvl w:val="0"/>
          <w:numId w:val="1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cities = content2.split(',')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输出content2可以查看此省份下所有城市代码： </w:t>
      </w:r>
    </w:p>
    <w:p>
      <w:pPr>
        <w:pageBreakBefore w:val="0"/>
        <w:widowControl/>
        <w:numPr>
          <w:ilvl w:val="0"/>
          <w:numId w:val="13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1901|南京,1902|无锡,1903|镇江,...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再对于每个城市，抓取地区列表： </w:t>
      </w:r>
    </w:p>
    <w:p>
      <w:pPr>
        <w:pageBreakBefore w:val="0"/>
        <w:widowControl/>
        <w:numPr>
          <w:ilvl w:val="0"/>
          <w:numId w:val="1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for c in cities[:3]:</w:t>
      </w:r>
    </w:p>
    <w:p>
      <w:pPr>
        <w:pageBreakBefore w:val="0"/>
        <w:widowControl/>
        <w:numPr>
          <w:ilvl w:val="0"/>
          <w:numId w:val="1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c_code = c.split('|')[0]</w:t>
      </w:r>
    </w:p>
    <w:p>
      <w:pPr>
        <w:pageBreakBefore w:val="0"/>
        <w:widowControl/>
        <w:numPr>
          <w:ilvl w:val="0"/>
          <w:numId w:val="1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url3 = url % c_code</w:t>
      </w:r>
    </w:p>
    <w:p>
      <w:pPr>
        <w:pageBreakBefore w:val="0"/>
        <w:widowControl/>
        <w:numPr>
          <w:ilvl w:val="0"/>
          <w:numId w:val="1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content3 = urllib2.urlopen(url3).read()</w:t>
      </w:r>
    </w:p>
    <w:p>
      <w:pPr>
        <w:pageBreakBefore w:val="0"/>
        <w:widowControl/>
        <w:numPr>
          <w:ilvl w:val="0"/>
          <w:numId w:val="1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districts = content3.split(',')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content3是此城市下所有地区代码： </w:t>
      </w:r>
    </w:p>
    <w:p>
      <w:pPr>
        <w:pageBreakBefore w:val="0"/>
        <w:widowControl/>
        <w:numPr>
          <w:ilvl w:val="0"/>
          <w:numId w:val="1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190101|南京,190102|溧水,190103|高淳,...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最后，对于每个地区，我们把它的名字记录下来，然后再发送一次请求，得到它的最终代码： </w:t>
      </w:r>
    </w:p>
    <w:p>
      <w:pPr>
        <w:pageBreakBefore w:val="0"/>
        <w:widowControl/>
        <w:numPr>
          <w:ilvl w:val="0"/>
          <w:numId w:val="1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for d in districts:</w:t>
      </w:r>
    </w:p>
    <w:p>
      <w:pPr>
        <w:pageBreakBefore w:val="0"/>
        <w:widowControl/>
        <w:numPr>
          <w:ilvl w:val="0"/>
          <w:numId w:val="1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d_pair = d.split('|')</w:t>
      </w:r>
    </w:p>
    <w:p>
      <w:pPr>
        <w:pageBreakBefore w:val="0"/>
        <w:widowControl/>
        <w:numPr>
          <w:ilvl w:val="0"/>
          <w:numId w:val="1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d_code = d_pair[0]</w:t>
      </w:r>
    </w:p>
    <w:p>
      <w:pPr>
        <w:pageBreakBefore w:val="0"/>
        <w:widowControl/>
        <w:numPr>
          <w:ilvl w:val="0"/>
          <w:numId w:val="1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name = d_pair[1]</w:t>
      </w:r>
    </w:p>
    <w:p>
      <w:pPr>
        <w:pageBreakBefore w:val="0"/>
        <w:widowControl/>
        <w:numPr>
          <w:ilvl w:val="0"/>
          <w:numId w:val="1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url4 = url % d_code</w:t>
      </w:r>
    </w:p>
    <w:p>
      <w:pPr>
        <w:pageBreakBefore w:val="0"/>
        <w:widowControl/>
        <w:numPr>
          <w:ilvl w:val="0"/>
          <w:numId w:val="1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content4 = urllib2.urlopen(url4).read()</w:t>
      </w:r>
    </w:p>
    <w:p>
      <w:pPr>
        <w:pageBreakBefore w:val="0"/>
        <w:widowControl/>
        <w:numPr>
          <w:ilvl w:val="0"/>
          <w:numId w:val="1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code = content4.split('|')[1]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name和code就是我们最终要得到的城市代码信息。它们格式化到字符串中，最终保存在文件里： </w:t>
      </w:r>
    </w:p>
    <w:p>
      <w:pPr>
        <w:pageBreakBefore w:val="0"/>
        <w:widowControl/>
        <w:numPr>
          <w:ilvl w:val="0"/>
          <w:numId w:val="1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line = " '%s': '%s',\n" % (name, code)</w:t>
      </w:r>
    </w:p>
    <w:p>
      <w:pPr>
        <w:pageBreakBefore w:val="0"/>
        <w:widowControl/>
        <w:numPr>
          <w:ilvl w:val="0"/>
          <w:numId w:val="1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 += line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同时你也可以输出它们，以便在抓取的过程中查看进度： </w:t>
      </w:r>
    </w:p>
    <w:p>
      <w:pPr>
        <w:pageBreakBefore w:val="0"/>
        <w:widowControl/>
        <w:numPr>
          <w:ilvl w:val="0"/>
          <w:numId w:val="1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name + ':' + code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完整代码： 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import urllib2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url1 = 'http://m.weather.com.cn/data5/city.xml'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content1 = urllib2.urlopen(url1).read()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provinces = content1.split(',')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 = 'city = {\n'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 = 'http://m.weather.com.cn/data3/city%s.xml'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for p in provinces: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p_code = p.split('|')[0]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url2 = url % p_code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content2 = urllib2.urlopen(url2).read()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cities = content2.split(',')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for c in cities: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c_code = c.split('|')[0]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url3 = url % c_code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content3 = urllib2.urlopen(url3).read()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districts = content3.split(',')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for d in districts: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d_pair = d.split('|')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d_code = d_pair[0]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name = d_pair[1]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url4 = url % d_code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content4 = urllib2.urlopen(url4).read()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code = content4.split('|')[1]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line = " '%s': '%s',\n" % (name, code)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 += line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name + ':' + code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result += '}'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 = file('/home/crossin/Desktop/city.py', 'w')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f.write(result)</w:t>
      </w:r>
    </w:p>
    <w:p>
      <w:pPr>
        <w:pageBreakBefore w:val="0"/>
        <w:widowControl/>
        <w:numPr>
          <w:ilvl w:val="0"/>
          <w:numId w:val="1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f.close()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84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如果你只是想抓几个测试一下，并不用全部抓下来，在provices后面加上[:3]，抓3个省的试试看就好了。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84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84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84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84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b/>
          <w:bCs/>
          <w:kern w:val="36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"http://crossin.me/forum.php?mod=viewthread&amp;tid=495"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bookmarkStart w:id="239" w:name="_Toc369245988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t>【Python 第47课】 面向对象（1）</w:t>
      </w:r>
      <w:bookmarkEnd w:id="239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 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我们之前已经写了不少小程序，都是按照功能需求的顺序来设计程序。这种被称为“面向过程”的编程。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还有一种程序设计的方法，把数据和对数据的操作用一种叫做“对象”的东西包裹起来。这种被成为“面向对象”的编程。这种方法更适合较大型的程序开发。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面向对象编程最主要的两个概念就是：</w:t>
      </w:r>
      <w:r>
        <w:rPr>
          <w:rFonts w:hint="eastAsia" w:ascii="Calisto MT" w:hAnsi="Calisto MT" w:eastAsia="幼圆" w:cstheme="minorEastAsia"/>
          <w:b/>
          <w:bCs/>
          <w:kern w:val="0"/>
          <w:sz w:val="24"/>
          <w:szCs w:val="24"/>
        </w:rPr>
        <w:t>类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（class）和</w:t>
      </w:r>
      <w:r>
        <w:rPr>
          <w:rFonts w:hint="eastAsia" w:ascii="Calisto MT" w:hAnsi="Calisto MT" w:eastAsia="幼圆" w:cstheme="minorEastAsia"/>
          <w:b/>
          <w:bCs/>
          <w:kern w:val="0"/>
          <w:sz w:val="24"/>
          <w:szCs w:val="24"/>
        </w:rPr>
        <w:t>对象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（object）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类是一种抽象的类型，而对象是这种类型的实例。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举个现实的例子：“笔”作为一个抽象的概念，可以被看成是一个类。而一支实实在在的笔，则是“笔”这种类型的对象。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一个类可以有属于它的函数，这种函数被称为类的“方法”。一个类/对象可以有属于它的变量，这种变量被称作“域”。域根据所属不同，又分别被称作“类变量”和“实例变量”。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继续笔的例子。一个笔有书写的功能，所以“书写”就是笔这个类的一种方法。每支笔有自己的颜色，“颜色”就是某支笔的域，也是这支笔的实例变量。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而关于“类变量”，我们假设有一种限量版钢笔，我们为这种笔创建一种类。而这种笔的“产量”就可以看做这种笔的类变量。因为这个域不属于某一支笔，而是这种类型的笔的共有属性。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域和方法被合称为类的属性。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python是一种高度面向对象的语言，它其中的所有东西其实都是对象。所以我们之前也一直在使用着对象。看如下的例子： </w:t>
      </w:r>
    </w:p>
    <w:p>
      <w:pPr>
        <w:pageBreakBefore w:val="0"/>
        <w:widowControl/>
        <w:numPr>
          <w:ilvl w:val="0"/>
          <w:numId w:val="2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 = 'how are you'</w:t>
      </w:r>
    </w:p>
    <w:p>
      <w:pPr>
        <w:pageBreakBefore w:val="0"/>
        <w:widowControl/>
        <w:numPr>
          <w:ilvl w:val="0"/>
          <w:numId w:val="2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#s被赋值后就是一个字符串类型的对象</w:t>
      </w:r>
    </w:p>
    <w:p>
      <w:pPr>
        <w:pageBreakBefore w:val="0"/>
        <w:widowControl/>
        <w:numPr>
          <w:ilvl w:val="0"/>
          <w:numId w:val="2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l = s.split()</w:t>
      </w:r>
    </w:p>
    <w:p>
      <w:pPr>
        <w:pageBreakBefore w:val="0"/>
        <w:widowControl/>
        <w:numPr>
          <w:ilvl w:val="0"/>
          <w:numId w:val="2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#split是字符串的方法，这个方法返回一个list类型的对象</w:t>
      </w:r>
    </w:p>
    <w:p>
      <w:pPr>
        <w:pageBreakBefore w:val="0"/>
        <w:widowControl/>
        <w:numPr>
          <w:ilvl w:val="0"/>
          <w:numId w:val="2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#l是一个list类型的对象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通过dir()方法可以查看一个类/变量的所有属性： </w:t>
      </w:r>
    </w:p>
    <w:p>
      <w:pPr>
        <w:pageBreakBefore w:val="0"/>
        <w:widowControl/>
        <w:numPr>
          <w:ilvl w:val="0"/>
          <w:numId w:val="2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dir(s)</w:t>
      </w:r>
    </w:p>
    <w:p>
      <w:pPr>
        <w:pageBreakBefore w:val="0"/>
        <w:widowControl/>
        <w:numPr>
          <w:ilvl w:val="0"/>
          <w:numId w:val="2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dir(list)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"http://crossin.me/forum.php?mod=viewthread&amp;tid=500"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bookmarkStart w:id="240" w:name="_Toc369245989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t>【Python 第48课】 面向对象（2）</w:t>
      </w:r>
      <w:bookmarkEnd w:id="240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fldChar w:fldCharType="end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昨天介绍了面向对象的概念，今天我们来创建一个类。 </w:t>
      </w:r>
    </w:p>
    <w:p>
      <w:pPr>
        <w:pageBreakBefore w:val="0"/>
        <w:widowControl/>
        <w:numPr>
          <w:ilvl w:val="0"/>
          <w:numId w:val="2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class MyClass:</w:t>
      </w:r>
    </w:p>
    <w:p>
      <w:pPr>
        <w:pageBreakBefore w:val="0"/>
        <w:widowControl/>
        <w:numPr>
          <w:ilvl w:val="0"/>
          <w:numId w:val="2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pass</w:t>
      </w:r>
    </w:p>
    <w:p>
      <w:pPr>
        <w:pageBreakBefore w:val="0"/>
        <w:widowControl/>
        <w:numPr>
          <w:ilvl w:val="0"/>
          <w:numId w:val="2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mc = MyClass()</w:t>
      </w:r>
    </w:p>
    <w:p>
      <w:pPr>
        <w:pageBreakBefore w:val="0"/>
        <w:widowControl/>
        <w:numPr>
          <w:ilvl w:val="0"/>
          <w:numId w:val="2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mc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关键字class加上类名用来创建一个类。之后缩进的代码块是这个类的内部。在这里，我们用pass语句，表示一个空的代码块。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类名加圆括号()的形式可以创建一个类的实例，也就是被称作对象的东西。我们把这个对象赋值给变量mc。于是，mc现在就是一个MyClass类的对象。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看一下输出结果： </w:t>
      </w:r>
    </w:p>
    <w:p>
      <w:pPr>
        <w:pageBreakBefore w:val="0"/>
        <w:widowControl/>
        <w:numPr>
          <w:ilvl w:val="0"/>
          <w:numId w:val="23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&lt;__main__.MyClass instance at 0x7fd1c8d01200&gt;</w:t>
      </w:r>
    </w:p>
    <w:p>
      <w:pPr>
        <w:pageBreakBefore w:val="0"/>
        <w:widowControl/>
        <w:numPr>
          <w:ilvl w:val="0"/>
          <w:numId w:val="23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这个意思就是说，mc是__main__模块中MyClass来的一个实例（instance），后面的一串十六进制的数字是这个对象的内存地址。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我们给这个类加上一些域： </w:t>
      </w: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class MyClass:</w:t>
      </w: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name = 'Sam'</w:t>
      </w: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def sayHi(self):</w:t>
      </w: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'Hello %s' % self.name</w:t>
      </w: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mc = MyClass()</w:t>
      </w: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mc.name</w:t>
      </w: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mc.name = 'Lily'</w:t>
      </w:r>
    </w:p>
    <w:p>
      <w:pPr>
        <w:pageBreakBefore w:val="0"/>
        <w:widowControl/>
        <w:numPr>
          <w:ilvl w:val="0"/>
          <w:numId w:val="2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mc.sayHi()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我们给MyClass类增加了一个类变量name，并把它的值设为'Sam'。然后又增加了一个类方法sayHi。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调用类变量的方法是“对象.变量名”。你可以得到它的值，也可以改变它的值。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注意到，类方法和我们之前定义的函数区别在于，第一个参数必须为self。而在调用类方法的时候，通过“对象.方法名()”格式进行调用，而不需要额外提供self这个参数的值。self在类方法中的值，就是你调用的这个对象本身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输出结果： </w:t>
      </w:r>
    </w:p>
    <w:p>
      <w:pPr>
        <w:pageBreakBefore w:val="0"/>
        <w:widowControl/>
        <w:numPr>
          <w:ilvl w:val="0"/>
          <w:numId w:val="2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Sam</w:t>
      </w:r>
    </w:p>
    <w:p>
      <w:pPr>
        <w:pageBreakBefore w:val="0"/>
        <w:widowControl/>
        <w:numPr>
          <w:ilvl w:val="0"/>
          <w:numId w:val="2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Hello Lily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之后，在你需要用到MyClass这种类型对象的地方，就可以创建并使用它。</w:t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"http://crossin.me/forum.php?mod=viewthread&amp;tid=501"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bookmarkStart w:id="241" w:name="_Toc369245990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t>【Python 第49课】 面向对象（3）</w:t>
      </w:r>
      <w:bookmarkEnd w:id="241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fldChar w:fldCharType="end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面向对象是比较复杂的概念，初学很难理解。我曾经对人夸张地说，面向对象是颠覆你编程三观的东西，得花上不少时间才能搞清楚。我自己当年初学Java的时候，也是折腾了很久才理清点头绪。所以我在前面的课程中没有去提及类和对象这些概念，不想在一开始给大家造成混淆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在刚开始编程的时候，从上到下一行行执行的简单程序容易被理解，即使加上if、while、for之类的语句以及函数调用，也还是不算困难。有了面向对象之后，程序的执行路径就变得复杂，很容易让人混乱。不过当你熟悉之后会发现，面向对象是比面向过程更合理的程序设计方式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今天我用一个例子来展示两种程序设计方式的不同。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假设我们有一辆汽车，我们知道它的速度(60km/h)，以及A、B两地的距离(100km)。要算出开着这辆车从A地到B地花费的时间。（很像小学数学题是吧？）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面向过程的方法： </w:t>
      </w:r>
    </w:p>
    <w:p>
      <w:pPr>
        <w:pageBreakBefore w:val="0"/>
        <w:widowControl/>
        <w:numPr>
          <w:ilvl w:val="0"/>
          <w:numId w:val="2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speed = 60.0</w:t>
      </w:r>
    </w:p>
    <w:p>
      <w:pPr>
        <w:pageBreakBefore w:val="0"/>
        <w:widowControl/>
        <w:numPr>
          <w:ilvl w:val="0"/>
          <w:numId w:val="2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distance = 100.0</w:t>
      </w:r>
    </w:p>
    <w:p>
      <w:pPr>
        <w:pageBreakBefore w:val="0"/>
        <w:widowControl/>
        <w:numPr>
          <w:ilvl w:val="0"/>
          <w:numId w:val="2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time = distance / speed</w:t>
      </w:r>
    </w:p>
    <w:p>
      <w:pPr>
        <w:pageBreakBefore w:val="0"/>
        <w:widowControl/>
        <w:numPr>
          <w:ilvl w:val="0"/>
          <w:numId w:val="2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time</w:t>
      </w:r>
    </w:p>
    <w:p>
      <w:pPr>
        <w:pageBreakBefore w:val="0"/>
        <w:widowControl/>
        <w:numPr>
          <w:ilvl w:val="0"/>
          <w:numId w:val="2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面向对象的方法： </w:t>
      </w: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class Car:</w:t>
      </w: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speed = 0</w:t>
      </w: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def drive(self, distance):</w:t>
      </w: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time = distance / self.speed</w:t>
      </w: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time</w:t>
      </w: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 = Car()</w:t>
      </w: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car.speed = 60.0</w:t>
      </w:r>
    </w:p>
    <w:p>
      <w:pPr>
        <w:pageBreakBefore w:val="0"/>
        <w:widowControl/>
        <w:numPr>
          <w:ilvl w:val="0"/>
          <w:numId w:val="2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car.drive(100.0)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看上去似乎面向对象没有比面向过程更简单，反而写了更多行代码。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但是，如果我们让题目再稍稍复杂一点。假设我们又有了一辆更好的跑车，它的速度是150km/h，然后我们除了想从A到B，还要从B到C（距离200km）。要求分别知道这两种车在这两段路上需要多少时间。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面向过程的方法： 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speed1 = 60.0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distance1 = 100.0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time1 = distance1 / speed1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time1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distance2 = 200.0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time2 = distance2 / speed1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time2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speed2 = 150.0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time3 = distance1 / speed2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time3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time4 = distance2 / speed2</w:t>
      </w:r>
    </w:p>
    <w:p>
      <w:pPr>
        <w:pageBreakBefore w:val="0"/>
        <w:widowControl/>
        <w:numPr>
          <w:ilvl w:val="0"/>
          <w:numId w:val="2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time4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面向对象的方法： 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class Car: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speed = 0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def drive(self, distance):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time = distance / self.speed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time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car1 = Car()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car1.speed = 60.0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car1.drive(100.0)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car1.drive(200.0)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car2 = Car()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car2.speed = 150.0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car2.drive(100.0)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car2.drive(200.0)</w:t>
      </w:r>
    </w:p>
    <w:p>
      <w:pPr>
        <w:pageBreakBefore w:val="0"/>
        <w:widowControl/>
        <w:numPr>
          <w:ilvl w:val="0"/>
          <w:numId w:val="2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对比两种方法，面向过程把数据和处理数据的计算全部放在一起，当功能复杂之后，就会显得很混乱，且容易产生很多重复的代码。而面向对象，把一类数据和处理这类数据的方法封装在一个类中，让程序的结构更清晰，不同的功能之间相互独立。这样更有利于进行模块化的开发方式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drawing>
          <wp:inline distT="0" distB="0" distL="0" distR="0">
            <wp:extent cx="5715000" cy="3276600"/>
            <wp:effectExtent l="19050" t="0" r="0" b="0"/>
            <wp:docPr id="21" name="aimg_70" descr="49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img_70" descr="49class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vanish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vanish/>
          <w:kern w:val="0"/>
          <w:sz w:val="24"/>
          <w:szCs w:val="24"/>
        </w:rPr>
        <w:t>2013-8-9 20:38 上传</w:t>
      </w: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vanish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"http://crossin.me/forum.php?mod=attachment&amp;aid=NzB8ZWE1ODQ1MTF8MTM3NzE0MDU4OHwxMTV8NTAx&amp;nothumb=yes" \t "_blank" \o "49class.png 下载次数:0"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b/>
          <w:bCs/>
          <w:vanish/>
          <w:color w:val="336699"/>
          <w:kern w:val="0"/>
          <w:sz w:val="24"/>
          <w:szCs w:val="24"/>
          <w:u w:val="single"/>
        </w:rPr>
        <w:t>下载附件</w:t>
      </w:r>
      <w:r>
        <w:rPr>
          <w:rFonts w:hint="eastAsia" w:ascii="Calisto MT" w:hAnsi="Calisto MT" w:eastAsia="幼圆" w:cstheme="minorEastAsia"/>
          <w:vanish/>
          <w:color w:val="336699"/>
          <w:kern w:val="0"/>
          <w:sz w:val="24"/>
          <w:szCs w:val="24"/>
          <w:u w:val="single"/>
        </w:rPr>
        <w:t xml:space="preserve"> </w:t>
      </w:r>
      <w:r>
        <w:rPr>
          <w:rFonts w:hint="eastAsia" w:ascii="Calisto MT" w:hAnsi="Calisto MT" w:eastAsia="幼圆" w:cstheme="minorEastAsia"/>
          <w:vanish/>
          <w:color w:val="336699"/>
          <w:kern w:val="0"/>
          <w:sz w:val="24"/>
          <w:szCs w:val="24"/>
          <w:u w:val="single"/>
        </w:rPr>
        <w:t>(41.58 KB)</w:t>
      </w:r>
      <w:r>
        <w:rPr>
          <w:rFonts w:hint="eastAsia" w:ascii="Calisto MT" w:hAnsi="Calisto MT" w:eastAsia="幼圆" w:cstheme="minorEastAsia"/>
          <w:vanish/>
          <w:color w:val="336699"/>
          <w:kern w:val="0"/>
          <w:sz w:val="24"/>
          <w:szCs w:val="24"/>
          <w:u w:val="single"/>
        </w:rPr>
        <w:fldChar w:fldCharType="end"/>
      </w:r>
      <w:r>
        <w:rPr>
          <w:rFonts w:hint="eastAsia" w:ascii="Calisto MT" w:hAnsi="Calisto MT" w:eastAsia="幼圆" w:cstheme="minorEastAsia"/>
          <w:vanish/>
          <w:kern w:val="0"/>
          <w:sz w:val="24"/>
          <w:szCs w:val="24"/>
        </w:rPr>
        <w:t xml:space="preserve"> 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面向对象的水还很深，我们这里只是粗略一瞥。它不再像之前print、while这些概念那么一目了然。但也没必要对此畏惧，等用多了自然就熟悉了。找一些实例亲手练练，会掌握得更快。遇到问题时，欢迎来论坛和群里讨论。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"http://crossin.me/forum.php?mod=viewthread&amp;tid=510"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bookmarkStart w:id="242" w:name="_Toc369245991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t>【Python 第50课】 面向对象（4）</w:t>
      </w:r>
      <w:bookmarkEnd w:id="242"/>
      <w:r>
        <w:rPr>
          <w:rStyle w:val="23"/>
          <w:rFonts w:hint="eastAsia" w:ascii="Calisto MT" w:hAnsi="Calisto MT" w:eastAsia="幼圆" w:cstheme="minorEastAsia"/>
          <w:color w:val="auto"/>
          <w:sz w:val="24"/>
          <w:szCs w:val="24"/>
          <w:u w:val="none"/>
        </w:rPr>
        <w:fldChar w:fldCharType="end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上一课举了一个面向对象和面向过程相比较的例子之后，有些同学表示，仍然没太看出面向对象的优势。没关系，那是因为我们现在接触的程序还不够复杂，等以后你写的程序越来越大，就能体会到这其中的差别了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今天我们就来举一个稍稍再复杂一点的例子。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仍然是从A地到B地，这次除了有汽车，我们还有了一辆自行车！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自行车和汽车有着相同的属性：速度（speed）。还有一个相同的方法（drive），来输出行驶/骑行一段距离所花的时间。但这次我们要给汽车增加一个属性：每公里油耗（fuel）。而在汽车行驶一段距离的方法中，除了要输出所花的时间外，还要输出所需的油量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面向过程的方法，你可能需要写两个函数，然后把数据作为参数传递进去，在调用的时候要搞清应该使用哪个函数和哪些数据。有了面向对象，你可以把相关的数据和方法封装在一起，并且可以把不同类中的相同功能整合起来。这就需要用到面向对象中的另一个重要概念：继承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我们要使用的方法是，创建一个叫做Vehicle的类，表示某种车，它包含了汽车和自行车所共有的东西：速度，行驶的方法。然后让Car类和Bike类都继承这个Vehicle类，即作为它的子类。在每个子类中，可以分别添加各自独有的属性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Vehicle类被称为基本类或超类，Car类和Bike类被成为导出类或子类。 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class Vehicle: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def __init__(self, speed):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self.speed = speed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def drive(self, distance):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'need %f hour(s)' % (distance / self.speed)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class Bike(Vehicle):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pass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class Car(Vehicle):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def __init__(self, speed, fuel):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Vehicle.__init__(self, speed)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self.fuel = fuel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def drive(self, distance):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Vehicle.drive(self, distance)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'need %f fuels' % (distance * self.fuel)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b = Bike(15.0)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 = Car(80.0, 0.012)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b.drive(100.0)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c.drive(100.0)</w:t>
      </w:r>
    </w:p>
    <w:p>
      <w:pPr>
        <w:pageBreakBefore w:val="0"/>
        <w:widowControl/>
        <w:numPr>
          <w:ilvl w:val="0"/>
          <w:numId w:val="3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解释一下代码：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__init__函数会在类被创建的时候自动调用，用来初始化类。它的参数，要在创建类的时候提供。于是我们通过提供一个数值来初始化speed的值。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class定义后面的括号里表示这个类继承于哪个类。Bike(Vehicle)就是说Bike是继承自Vehicle中的子类。Vehicle中的属性和方法，Bike都会有。因为Bike不需要有额外的功能，所以用pass在类中保留空块，什么都不用写。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Car类中，我们又重新定义了__init__和drive函数，这样会覆盖掉它继承自Vehicle的同名函数。但我们依然可以通过“Vehicle.函数名”来调用它的超类方法。以此来获得它作为Vehicle所具有的功能。注意，因为是通过类名调用方法，而不是像之前一样通过对象来调用，所以这里必须提供self的参数值。在调用超类的方法之后，我们又给Car增加了一个fuel属性，并且在drive中多输出一行信息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最后，我们分别创建一个速度为15的自行车对象，和一个速度为80、耗油量为0.012的汽车，然后让它们去行驶100的距离。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drawing>
          <wp:inline distT="0" distB="0" distL="0" distR="0">
            <wp:extent cx="5267325" cy="4295775"/>
            <wp:effectExtent l="19050" t="0" r="9525" b="0"/>
            <wp:docPr id="26" name="图片 5" descr="C:\Users\lenovo\Desktop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C:\Users\lenovo\Desktop\5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43" w:name="_Toc369245992"/>
      <w:r>
        <w:rPr>
          <w:rFonts w:hint="eastAsia" w:ascii="Calisto MT" w:hAnsi="Calisto MT" w:eastAsia="幼圆" w:cstheme="minorEastAsia"/>
          <w:sz w:val="24"/>
          <w:szCs w:val="24"/>
        </w:rPr>
        <w:t>【Python 第51课】 and-or技巧</w:t>
      </w:r>
      <w:bookmarkEnd w:id="243"/>
      <w:r>
        <w:rPr>
          <w:rFonts w:hint="eastAsia" w:ascii="Calisto MT" w:hAnsi="Calisto MT" w:eastAsia="幼圆" w:cstheme="minorEastAsia"/>
          <w:sz w:val="24"/>
          <w:szCs w:val="24"/>
        </w:rPr>
        <w:t xml:space="preserve"> 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今天介绍一个python中的小技巧：and-or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看下面这段代码： </w:t>
      </w:r>
    </w:p>
    <w:p>
      <w:pPr>
        <w:pageBreakBefore w:val="0"/>
        <w:widowControl/>
        <w:numPr>
          <w:ilvl w:val="0"/>
          <w:numId w:val="3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a = "heaven"</w:t>
      </w:r>
    </w:p>
    <w:p>
      <w:pPr>
        <w:pageBreakBefore w:val="0"/>
        <w:widowControl/>
        <w:numPr>
          <w:ilvl w:val="0"/>
          <w:numId w:val="3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b = "hell"</w:t>
      </w:r>
    </w:p>
    <w:p>
      <w:pPr>
        <w:pageBreakBefore w:val="0"/>
        <w:widowControl/>
        <w:numPr>
          <w:ilvl w:val="0"/>
          <w:numId w:val="3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 = True and a or b</w:t>
      </w:r>
    </w:p>
    <w:p>
      <w:pPr>
        <w:pageBreakBefore w:val="0"/>
        <w:widowControl/>
        <w:numPr>
          <w:ilvl w:val="0"/>
          <w:numId w:val="3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c</w:t>
      </w:r>
    </w:p>
    <w:p>
      <w:pPr>
        <w:pageBreakBefore w:val="0"/>
        <w:widowControl/>
        <w:numPr>
          <w:ilvl w:val="0"/>
          <w:numId w:val="3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 = False and a or b</w:t>
      </w:r>
    </w:p>
    <w:p>
      <w:pPr>
        <w:pageBreakBefore w:val="0"/>
        <w:widowControl/>
        <w:numPr>
          <w:ilvl w:val="0"/>
          <w:numId w:val="3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d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输出：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heaven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hell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结果很奇怪是不是？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表达式从左往右运算，1和"heaven"做and的结果是"heaven"，再与"hell"做or的结果是"heaven"；0和"heaven"做and的结果是0，再与"hell"做or的结果是"hell"。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抛开绕人的and和or的逻辑，你只需记住，在一个bool and a or b语句中，当bool条件为真时，结果是a；当bool条件为假时，结果是b。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有学过c/c++的同学应该会发现，这和bool?a:b表达式很像。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有了它，原本需要一个if-else语句表述的逻辑： </w:t>
      </w:r>
    </w:p>
    <w:p>
      <w:pPr>
        <w:pageBreakBefore w:val="0"/>
        <w:widowControl/>
        <w:numPr>
          <w:ilvl w:val="0"/>
          <w:numId w:val="3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if a &gt; 0:</w:t>
      </w:r>
    </w:p>
    <w:p>
      <w:pPr>
        <w:pageBreakBefore w:val="0"/>
        <w:widowControl/>
        <w:numPr>
          <w:ilvl w:val="0"/>
          <w:numId w:val="3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    print "big"</w:t>
      </w:r>
    </w:p>
    <w:p>
      <w:pPr>
        <w:pageBreakBefore w:val="0"/>
        <w:widowControl/>
        <w:numPr>
          <w:ilvl w:val="0"/>
          <w:numId w:val="3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else:</w:t>
      </w:r>
    </w:p>
    <w:p>
      <w:pPr>
        <w:pageBreakBefore w:val="0"/>
        <w:widowControl/>
        <w:numPr>
          <w:ilvl w:val="0"/>
          <w:numId w:val="3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    print "small"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就可以直接写成： </w:t>
      </w:r>
    </w:p>
    <w:p>
      <w:pPr>
        <w:pageBreakBefore w:val="0"/>
        <w:widowControl/>
        <w:numPr>
          <w:ilvl w:val="0"/>
          <w:numId w:val="33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(a &gt; 0) and "big" or "small"</w:t>
      </w:r>
    </w:p>
    <w:p>
      <w:pPr>
        <w:pageBreakBefore w:val="0"/>
        <w:widowControl/>
        <w:numPr>
          <w:ilvl w:val="0"/>
          <w:numId w:val="33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然而不幸的是，如果直接这么用，有一天你会踩到坑的。和c语言中的?:表达式不同，这里的and or语句是利用了python中的逻辑运算实现的。当a本身是个假值（如0，""）时，结果就不会像你期望的那样。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比如： </w:t>
      </w:r>
    </w:p>
    <w:p>
      <w:pPr>
        <w:pageBreakBefore w:val="0"/>
        <w:widowControl/>
        <w:numPr>
          <w:ilvl w:val="0"/>
          <w:numId w:val="3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a = ""</w:t>
      </w:r>
    </w:p>
    <w:p>
      <w:pPr>
        <w:pageBreakBefore w:val="0"/>
        <w:widowControl/>
        <w:numPr>
          <w:ilvl w:val="0"/>
          <w:numId w:val="3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b = "hell"</w:t>
      </w:r>
    </w:p>
    <w:p>
      <w:pPr>
        <w:pageBreakBefore w:val="0"/>
        <w:widowControl/>
        <w:numPr>
          <w:ilvl w:val="0"/>
          <w:numId w:val="3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 = True and a or b</w:t>
      </w:r>
    </w:p>
    <w:p>
      <w:pPr>
        <w:pageBreakBefore w:val="0"/>
        <w:widowControl/>
        <w:numPr>
          <w:ilvl w:val="0"/>
          <w:numId w:val="34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c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得到的结果就是"hell"。因为""和"hell"做and的结果是"hell"。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所以，and-or真正的技巧在于，确保a的值不会为假。最常用的方式是使 a 成为 [a] 、 b 成为[ b ] ，然后使用返回值列表的第一个元素： </w:t>
      </w:r>
    </w:p>
    <w:p>
      <w:pPr>
        <w:pageBreakBefore w:val="0"/>
        <w:widowControl/>
        <w:numPr>
          <w:ilvl w:val="0"/>
          <w:numId w:val="3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a = ""</w:t>
      </w:r>
    </w:p>
    <w:p>
      <w:pPr>
        <w:pageBreakBefore w:val="0"/>
        <w:widowControl/>
        <w:numPr>
          <w:ilvl w:val="0"/>
          <w:numId w:val="3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b = "hell"</w:t>
      </w:r>
    </w:p>
    <w:p>
      <w:pPr>
        <w:pageBreakBefore w:val="0"/>
        <w:widowControl/>
        <w:numPr>
          <w:ilvl w:val="0"/>
          <w:numId w:val="3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c = (True and [a] or [b])[0]</w:t>
      </w:r>
    </w:p>
    <w:p>
      <w:pPr>
        <w:pageBreakBefore w:val="0"/>
        <w:widowControl/>
        <w:numPr>
          <w:ilvl w:val="0"/>
          <w:numId w:val="35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c</w:t>
      </w: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由于[a]是一个非空列表，所以它决不会为假。即使a是0或者''或者其它假值，列表[a]也为真，因为它有一个元素。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在两个常量值进行选择时，and-or会让你的代码更简单。但如果你觉得这个技巧带来的副作用已经让你头大了，没关系，用if-else可以做相同的事情。不过在python的某些情况下，你可能没法使用if语句，比如lambda函数中，这时候你可能就需要and-or的帮助了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什么是lambda函数？呵呵，这是python的高阶玩法，暂且按住不表，以后有机会再说。</w:t>
      </w:r>
    </w:p>
    <w:p>
      <w:pPr>
        <w:pageBreakBefore w:val="0"/>
        <w:widowControl/>
        <w:shd w:val="clear" w:color="auto" w:fill="FEFEE9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44" w:name="_Toc369245993"/>
      <w:r>
        <w:rPr>
          <w:rFonts w:hint="eastAsia" w:ascii="Calisto MT" w:hAnsi="Calisto MT" w:eastAsia="幼圆" w:cstheme="minorEastAsia"/>
          <w:sz w:val="24"/>
          <w:szCs w:val="24"/>
        </w:rPr>
        <w:t>【Python 第52课】 元组</w:t>
      </w:r>
      <w:bookmarkEnd w:id="244"/>
      <w:r>
        <w:rPr>
          <w:rFonts w:hint="eastAsia" w:ascii="Calisto MT" w:hAnsi="Calisto MT" w:eastAsia="幼圆" w:cstheme="minorEastAsia"/>
          <w:sz w:val="24"/>
          <w:szCs w:val="24"/>
        </w:rPr>
        <w:t xml:space="preserve"> 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上一次pygame的课中有这样一行代码： </w:t>
      </w:r>
    </w:p>
    <w:p>
      <w:pPr>
        <w:pageBreakBefore w:val="0"/>
        <w:widowControl/>
        <w:numPr>
          <w:ilvl w:val="0"/>
          <w:numId w:val="36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x, y = pygame.mouse.get_pos()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这个函数返回的其实是一个“元组”，今天我们来讲讲这个东西。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元组（tuple）也是一种序列，和我们用了很多次的list类似，只是元组中的元素在创建之后就不能被修改。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如： </w:t>
      </w:r>
    </w:p>
    <w:p>
      <w:pPr>
        <w:pageBreakBefore w:val="0"/>
        <w:widowControl/>
        <w:numPr>
          <w:ilvl w:val="0"/>
          <w:numId w:val="3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postion = (1, 2)</w:t>
      </w:r>
    </w:p>
    <w:p>
      <w:pPr>
        <w:pageBreakBefore w:val="0"/>
        <w:widowControl/>
        <w:numPr>
          <w:ilvl w:val="0"/>
          <w:numId w:val="37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geeks = ('Sheldon', 'Leonard', 'Rajesh', 'Howard')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都是元组的实例。它有和list同样的索引、切片、遍历等操作（参见25～27课）： </w:t>
      </w:r>
    </w:p>
    <w:p>
      <w:pPr>
        <w:pageBreakBefore w:val="0"/>
        <w:widowControl/>
        <w:numPr>
          <w:ilvl w:val="0"/>
          <w:numId w:val="3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postion[0]</w:t>
      </w:r>
    </w:p>
    <w:p>
      <w:pPr>
        <w:pageBreakBefore w:val="0"/>
        <w:widowControl/>
        <w:numPr>
          <w:ilvl w:val="0"/>
          <w:numId w:val="3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for g in geeks:</w:t>
      </w:r>
    </w:p>
    <w:p>
      <w:pPr>
        <w:pageBreakBefore w:val="0"/>
        <w:widowControl/>
        <w:numPr>
          <w:ilvl w:val="0"/>
          <w:numId w:val="3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    print g</w:t>
      </w:r>
    </w:p>
    <w:p>
      <w:pPr>
        <w:pageBreakBefore w:val="0"/>
        <w:widowControl/>
        <w:numPr>
          <w:ilvl w:val="0"/>
          <w:numId w:val="38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geeks[1:3]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复制代码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其实我们之前一直在用元组，就是在print语句中： </w:t>
      </w:r>
    </w:p>
    <w:p>
      <w:pPr>
        <w:pageBreakBefore w:val="0"/>
        <w:widowControl/>
        <w:numPr>
          <w:ilvl w:val="0"/>
          <w:numId w:val="39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'%s is %d years old' % ('Mike', 23)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 ('Mike', 23)就是一个元组。这是元组最常见的用处。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再来看一下元组作为函数返回值的例子： </w:t>
      </w:r>
    </w:p>
    <w:p>
      <w:pPr>
        <w:pageBreakBefore w:val="0"/>
        <w:widowControl/>
        <w:numPr>
          <w:ilvl w:val="0"/>
          <w:numId w:val="4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def get_pos(n):</w:t>
      </w:r>
    </w:p>
    <w:p>
      <w:pPr>
        <w:pageBreakBefore w:val="0"/>
        <w:widowControl/>
        <w:numPr>
          <w:ilvl w:val="0"/>
          <w:numId w:val="40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    return (n/2, n*2)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得到这个函数的返回值有两种形式，一种是根据返回值元组中元素的个数提供变量： </w:t>
      </w:r>
    </w:p>
    <w:p>
      <w:pPr>
        <w:pageBreakBefore w:val="0"/>
        <w:widowControl/>
        <w:numPr>
          <w:ilvl w:val="0"/>
          <w:numId w:val="4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x, y = get_pos(50)</w:t>
      </w:r>
    </w:p>
    <w:p>
      <w:pPr>
        <w:pageBreakBefore w:val="0"/>
        <w:widowControl/>
        <w:numPr>
          <w:ilvl w:val="0"/>
          <w:numId w:val="4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x</w:t>
      </w:r>
    </w:p>
    <w:p>
      <w:pPr>
        <w:pageBreakBefore w:val="0"/>
        <w:widowControl/>
        <w:numPr>
          <w:ilvl w:val="0"/>
          <w:numId w:val="41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y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这就是我们在开头那句代码中使用的方式。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 xml:space="preserve">还有一种方法是用一个变量记录返回的元组： </w:t>
      </w:r>
    </w:p>
    <w:p>
      <w:pPr>
        <w:pageBreakBefore w:val="0"/>
        <w:widowControl/>
        <w:numPr>
          <w:ilvl w:val="0"/>
          <w:numId w:val="4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pos = get_pos(50)</w:t>
      </w:r>
    </w:p>
    <w:p>
      <w:pPr>
        <w:pageBreakBefore w:val="0"/>
        <w:widowControl/>
        <w:numPr>
          <w:ilvl w:val="0"/>
          <w:numId w:val="4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pos[0]</w:t>
      </w:r>
    </w:p>
    <w:p>
      <w:pPr>
        <w:pageBreakBefore w:val="0"/>
        <w:widowControl/>
        <w:numPr>
          <w:ilvl w:val="0"/>
          <w:numId w:val="42"/>
        </w:numPr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left="1200"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  <w:t>print pos[1]</w:t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45" w:name="_Toc369245994"/>
      <w:r>
        <w:rPr>
          <w:rFonts w:hint="eastAsia" w:ascii="Calisto MT" w:hAnsi="Calisto MT" w:eastAsia="幼圆" w:cstheme="minorEastAsia"/>
          <w:sz w:val="24"/>
          <w:szCs w:val="24"/>
        </w:rPr>
        <w:t>【Python 第53课】 数学运算</w:t>
      </w:r>
      <w:bookmarkEnd w:id="245"/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今天从打飞机游戏里中断一下，说些python的基础。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在用计算机编程解决问题的过程中，数学运算是很常用的。python自带了一些基本的数学运算方法，这节课给大家介绍一二。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python的数学运算模块叫做math，再用之前，你需要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import math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math包里有两个常量：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math.pi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圆周率π：3.141592...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自然常数：2.718281...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数值运算：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math.ceil(x)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对x向上取整，比如x=1.2，返回2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math.floor(x)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对x向下取整，比如x=1.2，返回1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math.pow(x,y)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指数运算，得到x的y次方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math.log(x)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对数，默认基底为e。可以使用第二个参数，来改变对数的基底。比如math.log(100, 10)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math.sqrt(x)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平方根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math.fabs(x)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绝对值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三角函数: 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math.sin(x)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math.cos(x)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math.tan(x)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math.asin(x)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math.acos(x)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math.atan(x)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注意：这里的x是以弧度为单位，所以计算角度的话，需要先换算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角度和弧度互换: 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math.degrees(x)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弧度转角度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math.radians(x)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角度转弧度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以上是你平常可能会用到的函数。除此之外，还有一些，这里就不罗列，可以去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"http://docs.python.org/2/library/math.html" \t "_blank"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color w:val="336699"/>
          <w:sz w:val="24"/>
          <w:szCs w:val="24"/>
          <w:u w:val="single"/>
        </w:rPr>
        <w:t>http://docs.python.org/2/library/math.html</w:t>
      </w:r>
      <w:r>
        <w:rPr>
          <w:rFonts w:hint="eastAsia" w:ascii="Calisto MT" w:hAnsi="Calisto MT" w:eastAsia="幼圆" w:cstheme="minorEastAsia"/>
          <w:color w:val="336699"/>
          <w:sz w:val="24"/>
          <w:szCs w:val="24"/>
          <w:u w:val="single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查看官方的完整文档。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有了这些函数，可以更方便的实现程序中的计算。比如中学时代算了无数次的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(-b±√(b²-4ac))/2a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现在你就可以写一个函数，输入一元二次方程的a、b、c系数，直接给你数值解。好，这题就留作课后作业吧。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以后我还会不定期地介绍python中的模块，例如random（随机数）、re（正则表达式）、time（时间）、urllib2（网络请求）等等。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"http://crossin.me/forum.php?mod=attachment&amp;aid=NzF8OWIwZDYwZTJ8MTM3NzE0MDY1N3wxMTV8NTEw&amp;nothumb=yes" \t "_blank" \o "50class.png 下载次数:0"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b/>
          <w:bCs/>
          <w:vanish/>
          <w:color w:val="336699"/>
          <w:kern w:val="0"/>
          <w:sz w:val="24"/>
          <w:szCs w:val="24"/>
          <w:u w:val="single"/>
        </w:rPr>
        <w:t>下载附件</w:t>
      </w:r>
      <w:r>
        <w:rPr>
          <w:rFonts w:hint="eastAsia" w:ascii="Calisto MT" w:hAnsi="Calisto MT" w:eastAsia="幼圆" w:cstheme="minorEastAsia"/>
          <w:vanish/>
          <w:color w:val="336699"/>
          <w:kern w:val="0"/>
          <w:sz w:val="24"/>
          <w:szCs w:val="24"/>
          <w:u w:val="single"/>
        </w:rPr>
        <w:t xml:space="preserve"> </w:t>
      </w:r>
      <w:r>
        <w:rPr>
          <w:rFonts w:hint="eastAsia" w:ascii="Calisto MT" w:hAnsi="Calisto MT" w:eastAsia="幼圆" w:cstheme="minorEastAsia"/>
          <w:vanish/>
          <w:color w:val="336699"/>
          <w:kern w:val="0"/>
          <w:sz w:val="24"/>
          <w:szCs w:val="24"/>
          <w:u w:val="single"/>
        </w:rPr>
        <w:t>(71.77 KB)</w:t>
      </w:r>
      <w:r>
        <w:rPr>
          <w:rFonts w:hint="eastAsia" w:ascii="Calisto MT" w:hAnsi="Calisto MT" w:eastAsia="幼圆" w:cstheme="minorEastAsia"/>
          <w:vanish/>
          <w:color w:val="336699"/>
          <w:kern w:val="0"/>
          <w:sz w:val="24"/>
          <w:szCs w:val="24"/>
          <w:u w:val="single"/>
        </w:rPr>
        <w:fldChar w:fldCharType="end"/>
      </w:r>
      <w:r>
        <w:rPr>
          <w:rFonts w:hint="eastAsia" w:ascii="Calisto MT" w:hAnsi="Calisto MT" w:eastAsia="幼圆" w:cstheme="minorEastAsia"/>
          <w:vanish/>
          <w:kern w:val="0"/>
          <w:sz w:val="24"/>
          <w:szCs w:val="24"/>
        </w:rPr>
        <w:t xml:space="preserve"> </w:t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46" w:name="_Toc369245995"/>
      <w:r>
        <w:rPr>
          <w:rFonts w:hint="eastAsia" w:ascii="Calisto MT" w:hAnsi="Calisto MT" w:eastAsia="幼圆" w:cstheme="minorEastAsia"/>
          <w:sz w:val="24"/>
          <w:szCs w:val="24"/>
        </w:rPr>
        <w:t>【Python 第54课】真值表</w:t>
      </w:r>
      <w:bookmarkEnd w:id="246"/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逻辑判断是编程中极为常用的知识。之前的课我们已经说过，见第6课和第11课。但鉴于逻辑运算的重要性，今天我再把常用的运算结果总结一下，供大家参考。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这种被称为“真值表”的东西，罗列了基本逻辑运算的结果。你不一定要全背下来，但应该对运算的规律有所了解。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为了便于看清，我用&lt;=&gt;来表示等价关系。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&lt;=&gt;左边表示逻辑表达式，&lt;=&gt;右边表示它的结果。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False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True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（not的结果与原值相反）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OR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True or False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True or True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False or True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False or False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（只要有一个值为True，or的结果就是True）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AND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True and False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True and True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False and True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False and False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（只要有一个值为False，or的结果就是False）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OR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(True or False)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(True or True)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(False or True)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(False or False)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AND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(True and False)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(True and True)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(False and True)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not (False and False)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!=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1 != 0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1 != 1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0 != 1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0 != 0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==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1 == 0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1 == 1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0 == 1 &lt;=&gt; False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0 == 0 &lt;=&gt; True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以上就是基本的逻辑运算，你会在编程中反复用到它们。就算刚开始搞不清也没关系，多写几段代码就会熟悉了。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47" w:name="_Toc369245996"/>
      <w:r>
        <w:rPr>
          <w:rFonts w:hint="eastAsia" w:ascii="Calisto MT" w:hAnsi="Calisto MT" w:eastAsia="幼圆" w:cstheme="minorEastAsia"/>
          <w:sz w:val="24"/>
          <w:szCs w:val="24"/>
        </w:rPr>
        <w:t>【Python 第55课】 正则表达式（1）</w:t>
      </w:r>
      <w:bookmarkEnd w:id="247"/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今天来挖个新坑，讲讲正则表达式。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什么是正则表达式？在回答这个问题之前，先来看看为什么要有正则表达式。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在编程处理文本的过程中，经常会需要按照某种规则去查找一些特定的字符串。比如知道一个网页上的图片都是叫做 'image/8554278135.jpg'之类的名字，只是那串数字不一样；又或者在一堆人员电子档案中，你要把他们的电话号码全部找出来，整理成通 讯录。诸如此类工作，如果手工去做，当量大的时候那简直就是悲剧。但你知道这些字符信息有一定的规律，可不可以利用这些规律，让程序自动来做这些无聊的事 情？答案是肯定的。这时候，你就需要一种描述这些规律的方法，正则表达式就是干这事的。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正则表达式就是记录文本规则的代码。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所以正则表达式并不是python中特有的功能，它是一种通用的方法。python中的正则表达式库，所做的事情是利用正则表达式来搜索文本。要使用它， 你必须会自己用正则表达式来描述文本规则。之前多次有同学表示查找文本的事情经常会遇上，希望能介绍一下正则表达式。既然如此，我们就从正则表达式的基本 规则开始说起。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1.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首先说一种最简单的正则表达式，它没有特殊的符号，只有基本的字母或数字。它满足的匹配规则就是完全匹配。例如：有个正则表达式是“hi”，那么它就可以匹配出文本中所有含有hi的字符。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来看如下的一段文字：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Hi, I am Shirley Hilton. I am his wife.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如果我们用“hi”这个正则表达式去匹配这段文字，将会得到两个结果。因为是完全匹配，所以每个结果都是“hi”。这两个“hi”分别来自“Shirley”和“his”。默认情况下正则表达式是严格区分大小写的，所以“Hi”和“Hilton”中的“Hi”被忽略了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为了验证正则表达式匹配的结果，你可以用以下这段代码做实验：</w:t>
      </w:r>
    </w:p>
    <w:p>
      <w:pPr>
        <w:pageBreakBefore w:val="0"/>
        <w:widowControl/>
        <w:numPr>
          <w:ilvl w:val="0"/>
          <w:numId w:val="43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import re</w:t>
      </w:r>
    </w:p>
    <w:p>
      <w:pPr>
        <w:pageBreakBefore w:val="0"/>
        <w:widowControl/>
        <w:numPr>
          <w:ilvl w:val="0"/>
          <w:numId w:val="43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text = "Hi, I am Shirley Hilton. I am his wife."</w:t>
      </w:r>
    </w:p>
    <w:p>
      <w:pPr>
        <w:pageBreakBefore w:val="0"/>
        <w:widowControl/>
        <w:numPr>
          <w:ilvl w:val="0"/>
          <w:numId w:val="43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m = re.findall(r"hi", text)</w:t>
      </w:r>
    </w:p>
    <w:p>
      <w:pPr>
        <w:pageBreakBefore w:val="0"/>
        <w:widowControl/>
        <w:numPr>
          <w:ilvl w:val="0"/>
          <w:numId w:val="43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if m:</w:t>
      </w:r>
    </w:p>
    <w:p>
      <w:pPr>
        <w:pageBreakBefore w:val="0"/>
        <w:widowControl/>
        <w:numPr>
          <w:ilvl w:val="0"/>
          <w:numId w:val="43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    print m</w:t>
      </w:r>
    </w:p>
    <w:p>
      <w:pPr>
        <w:pageBreakBefore w:val="0"/>
        <w:widowControl/>
        <w:numPr>
          <w:ilvl w:val="0"/>
          <w:numId w:val="43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else:</w:t>
      </w:r>
    </w:p>
    <w:p>
      <w:pPr>
        <w:pageBreakBefore w:val="0"/>
        <w:widowControl/>
        <w:numPr>
          <w:ilvl w:val="0"/>
          <w:numId w:val="43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    print 'not match'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暂时先不解释这其中代码的具体含义，你只要去更改text和findall中的字符串，就可以用它来检测正则表达式的实际效果。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2.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如果我们只想找到“hi”这个单词，而不把包含它的单词也算在内，那就可以使用“\bhi\b”这个正则表达式。在以前的字符串处理中，我们已经见过类似“\n”这种特殊字符。在正则表达式中，这种字符更多，以后足以让你眼花缭乱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“\b”在正则表达式中表示单词的开头或结尾，空格、标点、换行都算是单词的分割。而“\b”自身又不会匹配任何字符，它代表的只是一个位置。所以单词前后的空格标点之类不会出现在结果里。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在前面那个例子里，“\bhi\b”匹配不到任何结果。但“\bhi”的话就可以匹配到1个“hi”，出自“his”。用这种方法，你可以找出一段话中所有单词“Hi”，想一下要怎么写。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3.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最后再说一下[]这个符号。在正则表达式中，[]表示满足括号中任一字符。比如“[hi]”，它就不是匹配“hi”了，而是匹配“h”或者“i”。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在前面例子中，如果把正则表达式改为“[Hh]i”，就可以既匹配“Hi”，又匹配“hi”了。</w:t>
      </w:r>
    </w:p>
    <w:p>
      <w:pPr>
        <w:pageBreakBefore w:val="0"/>
        <w:widowControl/>
        <w:shd w:val="clear" w:color="auto" w:fill="F7F7F7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48" w:name="_Toc369245997"/>
      <w:r>
        <w:rPr>
          <w:rFonts w:hint="eastAsia" w:ascii="Calisto MT" w:hAnsi="Calisto MT" w:eastAsia="幼圆" w:cstheme="minorEastAsia"/>
          <w:sz w:val="24"/>
          <w:szCs w:val="24"/>
        </w:rPr>
        <w:t>【Python 第56课】 正则表达式（2）</w:t>
      </w:r>
      <w:bookmarkEnd w:id="248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有同学问起昨天那段测试代码里的问题，我来简单说一下。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1.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r"hi"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这里字符串前面加了r，是raw的意思，它表示对字符串不进行转义。为什么要加这个？你可以试试print "\bhi"和r"\bhi"的区别。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&gt;&gt;&gt; print "\bhi"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&gt;&gt;&gt; print r"\bhi"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\bhi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可以看到，不加r的话，\b就没有了。因为python的字符串碰到“\”就会转义它后面的字符。如果你想在字符串里打“\”，则必须要打“\\”。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&gt;&gt;&gt; print "\\bhi"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\bhi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这样的话，我们的正则表达式里就会多出很多“\”，让本来就已经复杂的字符串混乱得像五仁月饼一般。但加上了“r”，就表示不要去转义字符串中的任何字符，保持它的原样。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2.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re.findall(r"hi", text)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re是python里的正则表达式模块。findall是其中一个方法，用来按照提供的正则表达式，去匹配文本中的所有符合条件的字符串。返回结果是一个包含所有匹配的list。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3.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今天主要说两个符号“.”和“*”，顺带说下“\S”和“?”。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“.”在正则表达式中表示除换行符以外的任意字符。在上节课提供的那段例子文本中：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Hi, I am Shirley Hilton. I am his wife.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如果我们用“i.”去匹配，就会得到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['i,', 'ir', 'il', 'is', 'if']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你若是暴力一点，也可以直接用“.”去匹配，看看会得到什么。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与“.”类似的一个符号是“\S”，它表示的是不是空白符的任意字符。注意是大写字符S。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4.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在很多搜索中，会用“?”表示任意一个字符，“*”表示任意数量连续字符，这种被称为通配符。但在正则表达式中，任意字符是用“.”表示，而“*”则不是表示字符，而是表示数量：它表示前面的字符可以重复任意多次（包括0次），只要满足这样的条件，都会被表达式匹配上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结合前面的“.*”，用“I.*e”去匹配，想一下会得到什么结果？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['I am Shirley Hilton. I am his wife']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是不是跟你想的有些不一样？也许你会以为是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['I am Shirle', 'I am his wife']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这是因为“*”在匹配时，会匹配尽可能长的结果。如果你想让他匹配到最短的就停止，需要用“.*?”。如“I.*?e”，就会得到第二种结果。这种匹配方式被称为懒惰匹配，而原本尽可能长的方式被称为贪婪匹配。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最后留一道习题：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从下面一段文本中，匹配出所有s开头，e结尾的单词。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site sea sue sweet see case sse ssee loses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49" w:name="_Toc369245998"/>
      <w:r>
        <w:rPr>
          <w:rFonts w:hint="eastAsia" w:ascii="Calisto MT" w:hAnsi="Calisto MT" w:eastAsia="幼圆" w:cstheme="minorEastAsia"/>
          <w:sz w:val="24"/>
          <w:szCs w:val="24"/>
        </w:rPr>
        <w:t>【Python 第57课】 正则表达式（3）</w:t>
      </w:r>
      <w:bookmarkEnd w:id="249"/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先来公布上一课习题的答案：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\bs\S*?e\b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有的同学给出的答案是"\bs.*?e\b"。测试一下就会发现，有奇怪的'sea sue'和'sweet see'混进来了。既然是单词，我们就不要空格，所以需要用"\S"而不是"."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昨天有位同学在论坛上说，用正则表达式匹配出了文件中的手机号。这样现学现用很不错。匹配的规则是"1.*?\n"，在这个文件的条件下，是可行的。但这规则不够严格，且依赖于手机号结尾有换行符。今天我来讲讲其他的方法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匹配手机号，其实就是找出一串连续的数字。更进一步，是11位，以1开头的数字。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还记得正则第1讲里提到的[]符号吗？它表示其中任意一个字符。所以要匹配数字，我们可以用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[0123456789]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由于它们是连续的字符，有一种简化的写法：[0-9]。类似的还有[a-zA-Z]的用法。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还有另一种表示数字的方法：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\d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要表示任意长度的数字，就可以用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[0-9]*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或者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\d*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但要注意的是，*表示的任意长度包括0，也就是没有数字的空字符也会被匹配出来。一个与*类似的符号+，表示的则是1个或更长。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所以要匹配出所有的数字串，应当用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[0-9]+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或者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\d+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如果要限定长度，就用{}代替+，大括号里写上你想要的长度。比如11位的数字：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\d{11}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想要再把第一位限定为1，就在前面加上1，后面去掉一位：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1\d{10}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OK. 总结一下今天提到的符号：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[0-9]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\d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+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{}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现在你可以去一个混杂着各种数据的文件里，抓出里面的手机号，或是其他你感兴趣的数字了。</w:t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0" w:name="_Toc369245999"/>
      <w:r>
        <w:rPr>
          <w:rFonts w:hint="eastAsia" w:ascii="Calisto MT" w:hAnsi="Calisto MT" w:eastAsia="幼圆" w:cstheme="minorEastAsia"/>
          <w:sz w:val="24"/>
          <w:szCs w:val="24"/>
        </w:rPr>
        <w:t>【Python 第58课】 正则表达式（4）</w:t>
      </w:r>
      <w:bookmarkEnd w:id="250"/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1.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我们已经了解了正则表达式中的一些特殊符号，如\b、\d、.、\S等等。这些具有特殊意义的专用字符被称作“元字符”。常用的元字符还有：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\w - 匹配字母或数字或下划线或汉字（我试验下了，发现3.x版本可以匹配汉字，但2.x版本不可以）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\s - 匹配任意的空白符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^ - 匹配字符串的开始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$ - 匹配字符串的结束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2.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\S其实就是\s的反义，任意不是空白符的字符。同理，还有：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\W - 匹配任意不是字母，数字，下划线，汉字的字符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\D - 匹配任意非数字的字符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\B - 匹配不是单词开头或结束的位置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[a]的反义是[^a]，表示除a以外的任意字符。[^abcd]就是除abcd以外的任意字符。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3.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之前我们用过*、+、{}来表示字符的重复。其他重复的方式还有：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? - 重复零次或一次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{n,} - 重复n次或更多次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{n,m} - 重复n到m次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正则表达式不只是用来从一大段文字中抓取信息，很多时候也被用来判断输入的文本是否符合规范，或进行分类。来点例子看看：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^\w{4,12}$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这个表示一段4到12位的字符，包括字母或数字或下划线或汉字，可以用来作为用户注册时检测用户名的规则。（但汉字在python2.x里面可能会有问题）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\d{15,18}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表示15到18位的数字，可以用来检测身份证号码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^1\d*[x]?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以1开头的一串数字，数字结尾有字母x，也可以没有。有的话就带上x。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另外再说一下之前提到的转义字符\。如果我们确实要匹配.或者*字符本身，而不是要它们所代表的元字符，那就需要用\.或\*。\本身也需要用\\。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比如"\d+\.\d+"可以匹配出123.456这样的结果。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留一道稍稍有难度的习题：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写一个正则表达式，能匹配出多种格式的电话号码，包括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(021)88776543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010-55667890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02584453362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t>0571 66345673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1" w:name="_Toc369246000"/>
      <w:r>
        <w:rPr>
          <w:rFonts w:hint="eastAsia" w:ascii="Calisto MT" w:hAnsi="Calisto MT" w:eastAsia="幼圆" w:cstheme="minorEastAsia"/>
          <w:sz w:val="24"/>
          <w:szCs w:val="24"/>
        </w:rPr>
        <w:t>【Python 第59课】 正则表达式（5）</w:t>
      </w:r>
      <w:bookmarkEnd w:id="251"/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听说有人已经开始国庆假期了，甚至还有人中秋之后就请了年假一休到底，表示羡慕嫉妒恨！今天发完这课，我也要进入休假状态，谁也别拦着我。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来说上次的习题：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(021)88776543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010-55667890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02584453362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0571 66345673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一个可以匹配出所有结果的表达式是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\(?0\d{2,3}[) -]?\d{7,8}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解释一下：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\(?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()在正则表达式里也有着特殊的含义，所以要匹配字符"("，需要用"\("。?表示这个括号是可有可无的。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0\d{2,3}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区号，0xx或者0xxx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[) -]?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在区号之后跟着的可能是")"、" "、"-"，也可能什么也没有。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\d{7,8}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7或8位的电话号码</w:t>
      </w: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可是，这个表达式虽然能匹配出所有正确的数据（一般情况下，这样已经足够），但理论上也会匹配到错误的数据。因为()应当是成对出现的，表达式中对于左右两个括号并没有做关联处理，例如(02188776543这样的数据也是符合条件的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我们可以用正则表达式中的“|”符号解决这种问题。“|”相当于python中“or”的作用，它连接的两个表达式，只要满足其中之一，就会被算作匹配成功。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于是我们可以把()的情况单独分离出来：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\(0\d{2,3}\)\d{7,8}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其他情况：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0\d{2,3}[ -]?\d{7,8}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合并：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\(0\d{2,3}\)\d{7,8}|0\d{2,3}[ -]?\d{7,8}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使用“|”时，要特别提醒注意的是不同条件之间的顺序。匹配时，会按照从左往右的顺序，一旦匹配成功就停止验证后面的规则。假设要匹配的电话号码还有可能是任意长度的数字（如一些特殊的服务号码），你应该把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|\d+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这个条件加在表达式的最后。如果放在最前面，某些数据就可能会被优先匹配为这一条件。你可以写个测试用例体会一下两种结果的不同。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关 于正则表达式，我们已经讲了5篇，介绍了正则表达式最最皮毛的一些用法。接下来，这个话题要稍稍告一段落。推荐一篇叫做《正则表达式30分钟入门教程》的 文章（直接百度一下就能找到，我也会转到论坛上），想要对正则表达式进一步学习的同学可以参考。这篇教程是个标题党，里面涉及了正则表达式较多的内 容，30分钟绝对看不完。</w:t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kern w:val="0"/>
          <w:sz w:val="24"/>
          <w:szCs w:val="24"/>
        </w:rPr>
        <w:br w:type="textWrapping"/>
      </w:r>
    </w:p>
    <w:p>
      <w:pPr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color w:val="3E3E3E"/>
          <w:kern w:val="0"/>
          <w:sz w:val="24"/>
          <w:szCs w:val="24"/>
        </w:rPr>
        <w:t>好了，祝大家过个欢脱的长假，好好休息，多陪家人</w:t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2" w:name="_Toc369246001"/>
      <w:r>
        <w:rPr>
          <w:rFonts w:hint="eastAsia" w:ascii="Calisto MT" w:hAnsi="Calisto MT" w:eastAsia="幼圆" w:cstheme="minorEastAsia"/>
          <w:sz w:val="24"/>
          <w:szCs w:val="24"/>
        </w:rPr>
        <w:t>【Python 第60课】 随机数</w:t>
      </w:r>
      <w:bookmarkEnd w:id="252"/>
      <w:r>
        <w:rPr>
          <w:rFonts w:hint="eastAsia" w:ascii="Calisto MT" w:hAnsi="Calisto MT" w:eastAsia="幼圆" w:cstheme="minorEastAsia"/>
          <w:sz w:val="24"/>
          <w:szCs w:val="24"/>
        </w:rPr>
        <w:t xml:space="preserve"> 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kern w:val="0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有些时日没发新课了，今天来说一说python中的random模块。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random模块的作用是产生随机数。之前的小游戏中用到过random中的randint：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import random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num = random.randint(1,100)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random.randint(a, b)可以生成一个a到b间的随机整数，包括a和b。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a、b都必须是整数，且必须b≥a。当等于的时候，比如：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random.randint(3, 3)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的结果就永远是3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除了randint，random模块中比较常用的方法还有：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random.random()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生成一个0到1之间的随机浮点数，包括0但不包括1，也就是[0.0, 1.0)。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random.uniform(a, b)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生成a、b之间的随机浮点数。不过与randint不同的是，a、b无需是整数，也不用考虑大小。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random.uniform(1.5, 3)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random.uniform(3, 1.5)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这两种参数都是可行的。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random.uniform(1.5, 1.5)永远得到1.5。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random.choice(seq)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从序列中随机选取一个元素。seq需要是一个序列，比如list、元组、字符串。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random.choice([1, 2, 3, 5, 8, 13]) #list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random.choice('hello') #字符串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random.choice(['hello', 'world']) #字符串组成的list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random.choice((1, 2, 3)) #元组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都是可行的用法。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random.randrange(start, stop, step)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生成一个从start到stop（不包括stop），间隔为step的一个随机数。start、stop、step都要为整数，且start&lt;stop。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比如：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random.randrange(1, 9, 2)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就是从[1, 3, 5, 7]中随机选取一个。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start和step都可以不提供参数，默认是从0开始，间隔为1。但如果需要指定step，则必须指定start。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random.randrange(4) #[0, 1, 2, 3]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random.randrange(1, 4) #[1, 2, 3]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random.randrange(start, stop, step)其实在效果上等同于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random.choice(range(start, stop, step))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random.sample(population, k)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从population序列中，随机获取k个元素，生成一个新序列。sample不改变原来序列。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random.shuffle(x)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把序列x中的元素顺序打乱。shuffle直接改变原有的序列。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以上是random中常见的几个方法。如果你在程序中需要其中某一个方法，也可以这样写：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from random import randint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randint(1, 10)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另外，有些编程基础的同学可能知道，在随机数中有个seed的概念，需要一个真实的随机数，比如此刻的时间、鼠标的位置等等，以此为基础产生伪随机数。在python中，默认用系统时间作为seed。你也可以手动调用random.seed(x)来指定seed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3" w:name="_Toc369246002"/>
      <w:r>
        <w:rPr>
          <w:rFonts w:hint="eastAsia" w:ascii="Calisto MT" w:hAnsi="Calisto MT" w:eastAsia="幼圆" w:cstheme="minorEastAsia"/>
          <w:sz w:val="24"/>
          <w:szCs w:val="24"/>
        </w:rPr>
        <w:t>python模块的常用安装方式</w:t>
      </w:r>
      <w:bookmarkEnd w:id="253"/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之前我们讲过一些python的模块，如chardet、pygame，这些模块不包含在python的默认代码中，需要从外部下载并安装。有些模块提供 了自动安装的文件，比如pygame的windows版本，直接双击安装就可以。但大多数模块没有提供这样的安装方式，有些同学没能成功安装而导致无法在 程序中引入模块。在这里，介绍一下python模块几种常见的安装方法。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1. 直接copy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下载的模块文件中已经有了模块的文件，有些模块只有一个文件，比如较早版本的BeautifulSoup，有些是一个文件夹，比如新版本BeautifulSoup就是一个叫做bs4的文件夹。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把这些文件直接copy到你的python路径下的/Lib/site-packages文件夹中，比如C:/Python27/Lib/site-packages。之后就可以在程序里直接引用了：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import BeautifulSoup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或者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from bs4 import BeautifulSoup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这是根据你放置的文件位置不同而决定的。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网上有人说直接放在Lib文件夹中就可以了。的确这样也行，但Lib文件夹中都是自带的模块，看一下就会发现我们用过的random、re等模块的代码文件。而外部模块一般放在site-packages文件夹中。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2. setup.py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很多模块里都附带了setup.py文件，有同学直接双击了，然后发现没有用。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它的使用方法是从命令行去到setup.py所在的路径下，运行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python setup.py install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仔细看一下安装时输出的信息可以发现，这个命令做的事情其实也就是帮你把模块的代码copy到site-packages文件夹。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3. setuptools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使用setuptools可以直接根据模块名称来自动下载安装，不需要自己再去寻找模块的安装文件。不过在使用之前，你得先安装setuptools自身。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windows平台的32位python，可以直接下载setuptools的exe文件安装。（去搜索setuptools windows可以找到，我也上传了一份在论坛本帖后面）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Linux用户可以从包管理器中安装，比如ubuntu：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apt-get install python-setuptools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windows平台64位python得用ez_setup.py进行安装（文件我也上传了）。这种方式也适用于所有平台。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在ez_setup.py所在文件夹下运行：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python ez_setup.py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setuptools会被安装在python路径\Scripts下。之后，你可以把这个路径添加到环境变量path中，也可以直接从命令行进入到Scripts文件夹下，执行easy_install，看看是否安装成功了。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之后，你就可以直接用它来安装你想要的模块，比如PIL：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easy_install PIL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程序就会帮你自动下载安装到site-packages里。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最后，介绍几个不错的模块，供大家参考使用。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PIL - 图形处理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PyXML - 解析和处理XML文件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MySQLdb - 连接MySQL数据库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Tkinter - 图形界面接口，python自带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smtplib - 发送电子邮件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ftplib - ftp编程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PyMedia - 多媒体操作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PyOpenGL - OpenGL接口</w:t>
      </w:r>
      <w:r>
        <w:rPr>
          <w:rFonts w:hint="eastAsia" w:ascii="Calisto MT" w:hAnsi="Calisto MT" w:eastAsia="幼圆" w:cstheme="minorEastAsia"/>
          <w:sz w:val="24"/>
          <w:szCs w:val="24"/>
        </w:rPr>
        <w:br w:type="textWrapping"/>
      </w:r>
      <w:r>
        <w:rPr>
          <w:rFonts w:hint="eastAsia" w:ascii="Calisto MT" w:hAnsi="Calisto MT" w:eastAsia="幼圆" w:cstheme="minorEastAsia"/>
          <w:sz w:val="24"/>
          <w:szCs w:val="24"/>
        </w:rPr>
        <w:t>BeautifulSoup - HTML/XML的解析器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2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4" w:name="_Toc369246003"/>
      <w:r>
        <w:rPr>
          <w:rFonts w:hint="eastAsia" w:ascii="Calisto MT" w:hAnsi="Calisto MT" w:eastAsia="幼圆" w:cstheme="minorEastAsia"/>
          <w:sz w:val="24"/>
          <w:szCs w:val="24"/>
        </w:rPr>
        <w:t>正则表达式30分钟入门教程</w:t>
      </w:r>
      <w:bookmarkEnd w:id="254"/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5" w:name="_Toc369246004"/>
      <w:r>
        <w:rPr>
          <w:rFonts w:hint="eastAsia" w:ascii="Calisto MT" w:hAnsi="Calisto MT" w:eastAsia="幼圆" w:cstheme="minorEastAsia"/>
          <w:sz w:val="24"/>
          <w:szCs w:val="24"/>
        </w:rPr>
        <w:t>目录</w:t>
      </w:r>
      <w:bookmarkEnd w:id="255"/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"mission" \o "转到正文内容"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跳过目录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"mission"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本文目标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"howtouse"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如何使用本教程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"introduction"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正则表达式到底是什么东西？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"getstarted"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入门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"testing"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测试正则表达式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"metacode"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元字符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"escape"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字符转义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"repeat"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重复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"charclass"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字符类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"alternative"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分枝条件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"negation"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反义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"grouping"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分组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"backreference"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后向引用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"lookaround"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零宽断言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"negativelookaround"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负向零宽断言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"commenting"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注释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"greedyandlazy"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贪婪与懒惰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"regexoptions"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处理选项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"balancedgroup"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平衡组/递归匹配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"more"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还有些什么东西没提到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"contact"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联系作者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"resources"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网上的资源及本文参考文献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4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"updatelog"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更新纪录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6" w:name="_Toc369246005"/>
      <w:r>
        <w:rPr>
          <w:rFonts w:hint="eastAsia" w:ascii="Calisto MT" w:hAnsi="Calisto MT" w:eastAsia="幼圆" w:cstheme="minorEastAsia"/>
          <w:sz w:val="24"/>
          <w:szCs w:val="24"/>
        </w:rPr>
        <w:t>本文目标</w:t>
      </w:r>
      <w:bookmarkEnd w:id="256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30分钟内让你明白正则表达式是什么，并对它有一些基本的了解，让你可以在自己的程序或网页里使用它。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7" w:name="_Toc369246006"/>
      <w:r>
        <w:rPr>
          <w:rFonts w:hint="eastAsia" w:ascii="Calisto MT" w:hAnsi="Calisto MT" w:eastAsia="幼圆" w:cstheme="minorEastAsia"/>
          <w:sz w:val="24"/>
          <w:szCs w:val="24"/>
        </w:rPr>
        <w:t>如何使用本教程</w:t>
      </w:r>
      <w:bookmarkEnd w:id="257"/>
    </w:p>
    <w:p>
      <w:pPr>
        <w:pStyle w:val="34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最重要的是——请给我</w:t>
      </w:r>
      <w:r>
        <w:rPr>
          <w:rStyle w:val="22"/>
          <w:rFonts w:hint="eastAsia" w:ascii="Calisto MT" w:hAnsi="Calisto MT" w:eastAsia="幼圆" w:cstheme="minorEastAsia"/>
          <w:sz w:val="24"/>
          <w:szCs w:val="24"/>
        </w:rPr>
        <w:t>30分钟</w:t>
      </w:r>
      <w:r>
        <w:rPr>
          <w:rFonts w:hint="eastAsia" w:ascii="Calisto MT" w:hAnsi="Calisto MT" w:eastAsia="幼圆" w:cstheme="minorEastAsia"/>
          <w:sz w:val="24"/>
          <w:szCs w:val="24"/>
        </w:rPr>
        <w:t>，如果你没有使用正则表达式的经验，请不要试图在30</w:t>
      </w:r>
      <w:r>
        <w:rPr>
          <w:rStyle w:val="22"/>
          <w:rFonts w:hint="eastAsia" w:ascii="Calisto MT" w:hAnsi="Calisto MT" w:eastAsia="幼圆" w:cstheme="minorEastAsia"/>
          <w:sz w:val="24"/>
          <w:szCs w:val="24"/>
        </w:rPr>
        <w:t>秒</w:t>
      </w:r>
      <w:r>
        <w:rPr>
          <w:rFonts w:hint="eastAsia" w:ascii="Calisto MT" w:hAnsi="Calisto MT" w:eastAsia="幼圆" w:cstheme="minorEastAsia"/>
          <w:sz w:val="24"/>
          <w:szCs w:val="24"/>
        </w:rPr>
        <w:t>内入门——除非你是超人 :)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别被下面那些复杂的表达式吓倒，只要跟着我一步一步来，你会发现正则表达式其实并没有想像中的那么困难。当然，如果你看完了这篇教程之后， 发现自己明白了很多，却又几乎什么都记不得，那也是很正常的——我认为，没接触过正则表达式的人在看完这篇教程后，能把提到过的语法记住80%以上的可能 性为零。这里只是让你明白基本的原理，以后你还需要多练习，多使用，才能熟练掌握正则表达式。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除了作为入门教程之外，本文还试图成为可以在日常工作中使用的正则表达式语法参考手册。就作者本人的经历来说，这个目标还是完成得不错的——你看，我自己也没能把所有的东西记下来，不是吗？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清除格式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> 文本格式约定：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专业术语</w:t>
      </w:r>
      <w:r>
        <w:rPr>
          <w:rFonts w:hint="eastAsia" w:ascii="Calisto MT" w:hAnsi="Calisto MT" w:eastAsia="幼圆" w:cstheme="minorEastAsia"/>
          <w:sz w:val="24"/>
          <w:szCs w:val="24"/>
        </w:rPr>
        <w:t> 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元字符/语法格式</w:t>
      </w:r>
      <w:r>
        <w:rPr>
          <w:rFonts w:hint="eastAsia" w:ascii="Calisto MT" w:hAnsi="Calisto MT" w:eastAsia="幼圆" w:cstheme="minorEastAsia"/>
          <w:sz w:val="24"/>
          <w:szCs w:val="24"/>
        </w:rPr>
        <w:t> 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正则表达式</w:t>
      </w:r>
      <w:r>
        <w:rPr>
          <w:rFonts w:hint="eastAsia" w:ascii="Calisto MT" w:hAnsi="Calisto MT" w:eastAsia="幼圆" w:cstheme="minorEastAsia"/>
          <w:sz w:val="24"/>
          <w:szCs w:val="24"/>
        </w:rPr>
        <w:t> 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正则表达式中的一部分(用于分析)</w:t>
      </w:r>
      <w:r>
        <w:rPr>
          <w:rFonts w:hint="eastAsia" w:ascii="Calisto MT" w:hAnsi="Calisto MT" w:eastAsia="幼圆" w:cstheme="minorEastAsia"/>
          <w:sz w:val="24"/>
          <w:szCs w:val="24"/>
        </w:rPr>
        <w:t> 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对其进行匹配的源字符串</w:t>
      </w:r>
      <w:r>
        <w:rPr>
          <w:rFonts w:hint="eastAsia" w:ascii="Calisto MT" w:hAnsi="Calisto MT" w:eastAsia="幼圆" w:cstheme="minorEastAsia"/>
          <w:sz w:val="24"/>
          <w:szCs w:val="24"/>
        </w:rPr>
        <w:t> 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对正则表达式或其中一部分的说明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隐藏边注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> 本文右边有一些注释，主要是用来提供一些相关信息，或者给没有程序员背景的读者解释一些基本概念，通常可以忽略。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8" w:name="_Toc369246007"/>
      <w:r>
        <w:rPr>
          <w:rFonts w:hint="eastAsia" w:ascii="Calisto MT" w:hAnsi="Calisto MT" w:eastAsia="幼圆" w:cstheme="minorEastAsia"/>
          <w:sz w:val="24"/>
          <w:szCs w:val="24"/>
        </w:rPr>
        <w:t>正则表达式到底是什么东西？</w:t>
      </w:r>
      <w:bookmarkEnd w:id="258"/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字符</w:t>
      </w:r>
      <w:r>
        <w:rPr>
          <w:rFonts w:hint="eastAsia" w:ascii="Calisto MT" w:hAnsi="Calisto MT" w:eastAsia="幼圆" w:cstheme="minorEastAsia"/>
          <w:sz w:val="24"/>
          <w:szCs w:val="24"/>
        </w:rPr>
        <w:t>是计算机软件处理文字时最基本的单位，可能是字母，数字，标点符号，空格，换行符，汉字等等。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字符串</w:t>
      </w:r>
      <w:r>
        <w:rPr>
          <w:rFonts w:hint="eastAsia" w:ascii="Calisto MT" w:hAnsi="Calisto MT" w:eastAsia="幼圆" w:cstheme="minorEastAsia"/>
          <w:sz w:val="24"/>
          <w:szCs w:val="24"/>
        </w:rPr>
        <w:t>是0个或更多个字符的序列。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文本</w:t>
      </w:r>
      <w:r>
        <w:rPr>
          <w:rFonts w:hint="eastAsia" w:ascii="Calisto MT" w:hAnsi="Calisto MT" w:eastAsia="幼圆" w:cstheme="minorEastAsia"/>
          <w:sz w:val="24"/>
          <w:szCs w:val="24"/>
        </w:rPr>
        <w:t>也就是文字，字符串。说某个字符串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Fonts w:hint="eastAsia" w:ascii="Calisto MT" w:hAnsi="Calisto MT" w:eastAsia="幼圆" w:cstheme="minorEastAsia"/>
          <w:sz w:val="24"/>
          <w:szCs w:val="24"/>
        </w:rPr>
        <w:t>某个正则表达式，通常是指这个字符串里有一部分（或几部分分别）能满足表达式给出的条件。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在编写处理字符串的程序或网页时，经常会有查找符合某些复杂规则的字符串的需要。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正则表达式</w:t>
      </w:r>
      <w:r>
        <w:rPr>
          <w:rFonts w:hint="eastAsia" w:ascii="Calisto MT" w:hAnsi="Calisto MT" w:eastAsia="幼圆" w:cstheme="minorEastAsia"/>
          <w:sz w:val="24"/>
          <w:szCs w:val="24"/>
        </w:rPr>
        <w:t>就是用于描述这些规则的工具。换句话说，正则表达式就是记录文本规则的代码。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很可能你使用过Windows/Dos下用于文件查找的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通配符(wildcard)</w:t>
      </w:r>
      <w:r>
        <w:rPr>
          <w:rFonts w:hint="eastAsia" w:ascii="Calisto MT" w:hAnsi="Calisto MT" w:eastAsia="幼圆" w:cstheme="minorEastAsia"/>
          <w:sz w:val="24"/>
          <w:szCs w:val="24"/>
        </w:rPr>
        <w:t>，也就是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sz w:val="24"/>
          <w:szCs w:val="24"/>
        </w:rPr>
        <w:t>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?</w:t>
      </w:r>
      <w:r>
        <w:rPr>
          <w:rFonts w:hint="eastAsia" w:ascii="Calisto MT" w:hAnsi="Calisto MT" w:eastAsia="幼圆" w:cstheme="minorEastAsia"/>
          <w:sz w:val="24"/>
          <w:szCs w:val="24"/>
        </w:rPr>
        <w:t>。如果你想查找某个目录下的所有的Word文档的话，你会搜索</w:t>
      </w:r>
      <w:r>
        <w:rPr>
          <w:rFonts w:hint="eastAsia" w:ascii="Calisto MT" w:hAnsi="Calisto MT" w:eastAsia="幼圆" w:cstheme="minorEastAsia"/>
          <w:color w:val="FF0000"/>
          <w:sz w:val="24"/>
          <w:szCs w:val="24"/>
        </w:rPr>
        <w:t>*.doc</w:t>
      </w:r>
      <w:r>
        <w:rPr>
          <w:rFonts w:hint="eastAsia" w:ascii="Calisto MT" w:hAnsi="Calisto MT" w:eastAsia="幼圆" w:cstheme="minorEastAsia"/>
          <w:sz w:val="24"/>
          <w:szCs w:val="24"/>
        </w:rPr>
        <w:t>。在这里，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sz w:val="24"/>
          <w:szCs w:val="24"/>
        </w:rPr>
        <w:t>会被解释成任意的字符串。和通配符类似，正则表达式也是用来进行文本匹配的工具，只不过比起通配符，它能更精确地描述你的需求——当然，代价就是更复杂——比如你可以编写一个正则表达式，用来查找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所有以0开头，后面跟着2-3个数字，然后是一个连字号“-”，最后是7或8位数字的字符串</w:t>
      </w:r>
      <w:r>
        <w:rPr>
          <w:rFonts w:hint="eastAsia" w:ascii="Calisto MT" w:hAnsi="Calisto MT" w:eastAsia="幼圆" w:cstheme="minorEastAsia"/>
          <w:sz w:val="24"/>
          <w:szCs w:val="24"/>
        </w:rPr>
        <w:t>(像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010-12345678</w:t>
      </w:r>
      <w:r>
        <w:rPr>
          <w:rFonts w:hint="eastAsia" w:ascii="Calisto MT" w:hAnsi="Calisto MT" w:eastAsia="幼圆" w:cstheme="minorEastAsia"/>
          <w:sz w:val="24"/>
          <w:szCs w:val="24"/>
        </w:rPr>
        <w:t>或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0376-7654321</w:t>
      </w:r>
      <w:r>
        <w:rPr>
          <w:rFonts w:hint="eastAsia" w:ascii="Calisto MT" w:hAnsi="Calisto MT" w:eastAsia="幼圆" w:cstheme="minorEastAsia"/>
          <w:sz w:val="24"/>
          <w:szCs w:val="24"/>
        </w:rPr>
        <w:t>)。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59" w:name="_Toc369246008"/>
      <w:r>
        <w:rPr>
          <w:rFonts w:hint="eastAsia" w:ascii="Calisto MT" w:hAnsi="Calisto MT" w:eastAsia="幼圆" w:cstheme="minorEastAsia"/>
          <w:sz w:val="24"/>
          <w:szCs w:val="24"/>
        </w:rPr>
        <w:t>入门</w:t>
      </w:r>
      <w:bookmarkEnd w:id="259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学习正则表达式的最好方法是从例子开始，理解例子之后再自己对例子进行修改，实验。下面给出了不少简单的例子，并对它们作了详细的说明。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假设你在一篇英文小说里查找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，你可以使用正则表达式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这几乎是最简单的正则表达式了，它可以精确匹配这样的字符串：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由两个字符组成，前一个字符是h,后一个是i</w:t>
      </w:r>
      <w:r>
        <w:rPr>
          <w:rFonts w:hint="eastAsia" w:ascii="Calisto MT" w:hAnsi="Calisto MT" w:eastAsia="幼圆" w:cstheme="minorEastAsia"/>
          <w:sz w:val="24"/>
          <w:szCs w:val="24"/>
        </w:rPr>
        <w:t>。通常，处理正则表达式的工具会提供一个忽略大小写的选项，如果选中了这个选项，它可以匹配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这四种情况中的任意一种。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不幸的是，很多单词里包含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这两个连续的字符，比如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him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history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high</w:t>
      </w:r>
      <w:r>
        <w:rPr>
          <w:rFonts w:hint="eastAsia" w:ascii="Calisto MT" w:hAnsi="Calisto MT" w:eastAsia="幼圆" w:cstheme="minorEastAsia"/>
          <w:sz w:val="24"/>
          <w:szCs w:val="24"/>
        </w:rPr>
        <w:t>等等。用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来查找的话，这里边的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hi</w:t>
      </w:r>
      <w:r>
        <w:rPr>
          <w:rFonts w:hint="eastAsia" w:ascii="Calisto MT" w:hAnsi="Calisto MT" w:eastAsia="幼圆" w:cstheme="minorEastAsia"/>
          <w:sz w:val="24"/>
          <w:szCs w:val="24"/>
        </w:rPr>
        <w:t>也会被找出来。如果要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精确地查找hi这个单词</w:t>
      </w:r>
      <w:r>
        <w:rPr>
          <w:rFonts w:hint="eastAsia" w:ascii="Calisto MT" w:hAnsi="Calisto MT" w:eastAsia="幼圆" w:cstheme="minorEastAsia"/>
          <w:sz w:val="24"/>
          <w:szCs w:val="24"/>
        </w:rPr>
        <w:t>的话，我们应该使用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\bhi\b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\b</w:t>
      </w:r>
      <w:r>
        <w:rPr>
          <w:rFonts w:hint="eastAsia" w:ascii="Calisto MT" w:hAnsi="Calisto MT" w:eastAsia="幼圆" w:cstheme="minorEastAsia"/>
          <w:sz w:val="24"/>
          <w:szCs w:val="24"/>
        </w:rPr>
        <w:t>是正则表达式规定的一个特殊代码（好吧，某些人叫它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元字符，metacharacter</w:t>
      </w:r>
      <w:r>
        <w:rPr>
          <w:rFonts w:hint="eastAsia" w:ascii="Calisto MT" w:hAnsi="Calisto MT" w:eastAsia="幼圆" w:cstheme="minorEastAsia"/>
          <w:sz w:val="24"/>
          <w:szCs w:val="24"/>
        </w:rPr>
        <w:t>），代表着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单词的开头或结尾，也就是单词的分界处</w:t>
      </w:r>
      <w:r>
        <w:rPr>
          <w:rFonts w:hint="eastAsia" w:ascii="Calisto MT" w:hAnsi="Calisto MT" w:eastAsia="幼圆" w:cstheme="minorEastAsia"/>
          <w:sz w:val="24"/>
          <w:szCs w:val="24"/>
        </w:rPr>
        <w:t>。虽然通常英文的单词是由空格，标点符号或者换行来分隔的，但是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\b</w:t>
      </w:r>
      <w:r>
        <w:rPr>
          <w:rFonts w:hint="eastAsia" w:ascii="Calisto MT" w:hAnsi="Calisto MT" w:eastAsia="幼圆" w:cstheme="minorEastAsia"/>
          <w:sz w:val="24"/>
          <w:szCs w:val="24"/>
        </w:rPr>
        <w:t>并不匹配这些单词分隔字符中的任何一个，它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只匹配一个位置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如果需要更精确的说法，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\b</w:t>
      </w:r>
      <w:r>
        <w:rPr>
          <w:rFonts w:hint="eastAsia" w:ascii="Calisto MT" w:hAnsi="Calisto MT" w:eastAsia="幼圆" w:cstheme="minorEastAsia"/>
          <w:sz w:val="24"/>
          <w:szCs w:val="24"/>
        </w:rPr>
        <w:t>匹配这样的位置：它的前一个字符和后一个字符不全是(一个是,一个不是或不存在)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\w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假如你要找的是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hi后面不远处跟着一个Lucy</w:t>
      </w:r>
      <w:r>
        <w:rPr>
          <w:rFonts w:hint="eastAsia" w:ascii="Calisto MT" w:hAnsi="Calisto MT" w:eastAsia="幼圆" w:cstheme="minorEastAsia"/>
          <w:sz w:val="24"/>
          <w:szCs w:val="24"/>
        </w:rPr>
        <w:t>，你应该用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\bhi\b.*\bLucy\b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这里，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.</w:t>
      </w:r>
      <w:r>
        <w:rPr>
          <w:rFonts w:hint="eastAsia" w:ascii="Calisto MT" w:hAnsi="Calisto MT" w:eastAsia="幼圆" w:cstheme="minorEastAsia"/>
          <w:sz w:val="24"/>
          <w:szCs w:val="24"/>
        </w:rPr>
        <w:t>是另一个元字符，匹配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除了换行符以外的任意字符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sz w:val="24"/>
          <w:szCs w:val="24"/>
        </w:rPr>
        <w:t>同样是元字符，不过它代表的不是字符，也不是位置，而是数量——它指定*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前边的内容可以连续重复使用任意次以使整个表达式得到匹配</w:t>
      </w:r>
      <w:r>
        <w:rPr>
          <w:rFonts w:hint="eastAsia" w:ascii="Calisto MT" w:hAnsi="Calisto MT" w:eastAsia="幼圆" w:cstheme="minorEastAsia"/>
          <w:sz w:val="24"/>
          <w:szCs w:val="24"/>
        </w:rPr>
        <w:t>。因此，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.*</w:t>
      </w:r>
      <w:r>
        <w:rPr>
          <w:rFonts w:hint="eastAsia" w:ascii="Calisto MT" w:hAnsi="Calisto MT" w:eastAsia="幼圆" w:cstheme="minorEastAsia"/>
          <w:sz w:val="24"/>
          <w:szCs w:val="24"/>
        </w:rPr>
        <w:t>连在一起就意味着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任意数量的不包含换行的字符</w:t>
      </w:r>
      <w:r>
        <w:rPr>
          <w:rFonts w:hint="eastAsia" w:ascii="Calisto MT" w:hAnsi="Calisto MT" w:eastAsia="幼圆" w:cstheme="minorEastAsia"/>
          <w:sz w:val="24"/>
          <w:szCs w:val="24"/>
        </w:rPr>
        <w:t>。现在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\bhi\b.*\bLucy\b</w:t>
      </w:r>
      <w:r>
        <w:rPr>
          <w:rFonts w:hint="eastAsia" w:ascii="Calisto MT" w:hAnsi="Calisto MT" w:eastAsia="幼圆" w:cstheme="minorEastAsia"/>
          <w:sz w:val="24"/>
          <w:szCs w:val="24"/>
        </w:rPr>
        <w:t>的意思就很明显了：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先是一个单词hi,然后是任意个任意字符(但不能是换行)，最后是Lucy这个单词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换行符就是'\n',ASCII编码为10(十六进制0x0A)的字符。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如果同时使用其它元字符，我们就能构造出功能更强大的正则表达式。比如下面这个例子：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0\d\d-\d\d\d\d\d\d\d\d</w:t>
      </w:r>
      <w:r>
        <w:rPr>
          <w:rFonts w:hint="eastAsia" w:ascii="Calisto MT" w:hAnsi="Calisto MT" w:eastAsia="幼圆" w:cstheme="minorEastAsia"/>
          <w:sz w:val="24"/>
          <w:szCs w:val="24"/>
        </w:rPr>
        <w:t>匹配这样的字符串：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以0开头，然后是两个数字，然后是一个连字号“-”，最后是8个数字</w:t>
      </w:r>
      <w:r>
        <w:rPr>
          <w:rFonts w:hint="eastAsia" w:ascii="Calisto MT" w:hAnsi="Calisto MT" w:eastAsia="幼圆" w:cstheme="minorEastAsia"/>
          <w:sz w:val="24"/>
          <w:szCs w:val="24"/>
        </w:rPr>
        <w:t>(也就是中国的电话号码。当然，这个例子只能匹配区号为3位的情形)。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这里的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\d</w:t>
      </w:r>
      <w:r>
        <w:rPr>
          <w:rFonts w:hint="eastAsia" w:ascii="Calisto MT" w:hAnsi="Calisto MT" w:eastAsia="幼圆" w:cstheme="minorEastAsia"/>
          <w:sz w:val="24"/>
          <w:szCs w:val="24"/>
        </w:rPr>
        <w:t>是个新的元字符，匹配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一位数字(0，或1，或2，或……)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-</w:t>
      </w:r>
      <w:r>
        <w:rPr>
          <w:rFonts w:hint="eastAsia" w:ascii="Calisto MT" w:hAnsi="Calisto MT" w:eastAsia="幼圆" w:cstheme="minorEastAsia"/>
          <w:sz w:val="24"/>
          <w:szCs w:val="24"/>
        </w:rPr>
        <w:t>不是元字符，只匹配它本身——连字符(或者减号，或者中横线，或者随你怎么称呼它)。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为了避免那么多烦人的重复，我们也可以这样写这个表达式：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0\d{2}-\d{8}</w:t>
      </w:r>
      <w:r>
        <w:rPr>
          <w:rFonts w:hint="eastAsia" w:ascii="Calisto MT" w:hAnsi="Calisto MT" w:eastAsia="幼圆" w:cstheme="minorEastAsia"/>
          <w:sz w:val="24"/>
          <w:szCs w:val="24"/>
        </w:rPr>
        <w:t>。这里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\d</w:t>
      </w:r>
      <w:r>
        <w:rPr>
          <w:rFonts w:hint="eastAsia" w:ascii="Calisto MT" w:hAnsi="Calisto MT" w:eastAsia="幼圆" w:cstheme="minorEastAsia"/>
          <w:sz w:val="24"/>
          <w:szCs w:val="24"/>
        </w:rPr>
        <w:t>后面的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{2}</w:t>
      </w:r>
      <w:r>
        <w:rPr>
          <w:rFonts w:hint="eastAsia" w:ascii="Calisto MT" w:hAnsi="Calisto MT" w:eastAsia="幼圆" w:cstheme="minorEastAsia"/>
          <w:sz w:val="24"/>
          <w:szCs w:val="24"/>
        </w:rPr>
        <w:t>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{8}</w:t>
      </w:r>
      <w:r>
        <w:rPr>
          <w:rFonts w:hint="eastAsia" w:ascii="Calisto MT" w:hAnsi="Calisto MT" w:eastAsia="幼圆" w:cstheme="minorEastAsia"/>
          <w:sz w:val="24"/>
          <w:szCs w:val="24"/>
        </w:rPr>
        <w:t>)的意思是前面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\d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必须连续重复匹配2次(8次)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0" w:name="_Toc369246009"/>
      <w:r>
        <w:rPr>
          <w:rFonts w:hint="eastAsia" w:ascii="Calisto MT" w:hAnsi="Calisto MT" w:eastAsia="幼圆" w:cstheme="minorEastAsia"/>
          <w:sz w:val="24"/>
          <w:szCs w:val="24"/>
        </w:rPr>
        <w:t>测试正则表达式</w:t>
      </w:r>
      <w:bookmarkEnd w:id="260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其它可用的测试工具:</w:t>
      </w:r>
    </w:p>
    <w:p>
      <w:pPr>
        <w:pageBreakBefore w:val="0"/>
        <w:widowControl/>
        <w:numPr>
          <w:ilvl w:val="0"/>
          <w:numId w:val="45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"http://www.regexbuddy.com/"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RegexBuddy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5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"http://regexpal.com/"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Javascript正则表达式在线测试工具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如果你不觉得正则表达式很难读写的话，要么你是一个天才，要么，你不是地球人。正则表达式的语法很令人头疼，即使对经常使用它的人来说也是如此。由于难于读写，容易出错，所以找一种工具对正则表达式进行测试是很有必要的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不同的环境下正则表达式的一些细节是不相同的，本教程介绍的是微软 .Net Framework 4.0 下正则表达式的行为，所以，我向你推荐我编写的.Net下的工具 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"http://deerchao.net/tools/regex_tester/index.htm" \o "转到RegexTester页面"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正则表达式测试器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>。请参考该页面的说明来安装和运行该软件。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下面是Regex Tester运行时的截图：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color w:val="0000FF"/>
          <w:sz w:val="24"/>
          <w:szCs w:val="24"/>
        </w:rPr>
        <w:drawing>
          <wp:inline distT="0" distB="0" distL="0" distR="0">
            <wp:extent cx="6810375" cy="4772025"/>
            <wp:effectExtent l="0" t="0" r="0" b="0"/>
            <wp:docPr id="43" name="图片 43" descr="正则表达式测试器运行截图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正则表达式测试器运行截图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1" w:name="_Toc369246010"/>
      <w:r>
        <w:rPr>
          <w:rFonts w:hint="eastAsia" w:ascii="Calisto MT" w:hAnsi="Calisto MT" w:eastAsia="幼圆" w:cstheme="minorEastAsia"/>
          <w:sz w:val="24"/>
          <w:szCs w:val="24"/>
        </w:rPr>
        <w:t>元字符</w:t>
      </w:r>
      <w:bookmarkEnd w:id="261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现在你已经知道几个很有用的元字符了，如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\b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.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sz w:val="24"/>
          <w:szCs w:val="24"/>
        </w:rPr>
        <w:t>，还有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\d</w:t>
      </w:r>
      <w:r>
        <w:rPr>
          <w:rFonts w:hint="eastAsia" w:ascii="Calisto MT" w:hAnsi="Calisto MT" w:eastAsia="幼圆" w:cstheme="minorEastAsia"/>
          <w:sz w:val="24"/>
          <w:szCs w:val="24"/>
        </w:rPr>
        <w:t>.正则表达式里还有更多的元字符，比如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\s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任意的空白符，包括空格，制表符(Tab)，换行符，中文全角空格等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\w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字母或数字或下划线或汉字等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对中文/汉字的特殊处理是由.Net提供的正则表达式引擎支持的，其它环境下的具体情况请查看相关文档。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下面来看看更多的例子：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\ba\w*\b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以字母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a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开头的单词——先是某个单词开始处(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\b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)，然后是字母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a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,然后是任意数量的字母或数字(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\w*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)，最后是单词结束处(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\b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)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好吧，现在我们说说正则表达式里的单词是什么意思吧：就是不少于一个的连续的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\w</w:t>
      </w:r>
      <w:r>
        <w:rPr>
          <w:rFonts w:hint="eastAsia" w:ascii="Calisto MT" w:hAnsi="Calisto MT" w:eastAsia="幼圆" w:cstheme="minorEastAsia"/>
          <w:sz w:val="24"/>
          <w:szCs w:val="24"/>
        </w:rPr>
        <w:t>。不错，这与学习英文时要背的成千上万个同名的东西的确关系不大 :)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\d+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1个或更多连续的数字</w:t>
      </w:r>
      <w:r>
        <w:rPr>
          <w:rFonts w:hint="eastAsia" w:ascii="Calisto MT" w:hAnsi="Calisto MT" w:eastAsia="幼圆" w:cstheme="minorEastAsia"/>
          <w:sz w:val="24"/>
          <w:szCs w:val="24"/>
        </w:rPr>
        <w:t>。这里的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+</w:t>
      </w:r>
      <w:r>
        <w:rPr>
          <w:rFonts w:hint="eastAsia" w:ascii="Calisto MT" w:hAnsi="Calisto MT" w:eastAsia="幼圆" w:cstheme="minorEastAsia"/>
          <w:sz w:val="24"/>
          <w:szCs w:val="24"/>
        </w:rPr>
        <w:t>是和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sz w:val="24"/>
          <w:szCs w:val="24"/>
        </w:rPr>
        <w:t>类似的元字符，不同的是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重复任意次(可能是0次)</w:t>
      </w:r>
      <w:r>
        <w:rPr>
          <w:rFonts w:hint="eastAsia" w:ascii="Calisto MT" w:hAnsi="Calisto MT" w:eastAsia="幼圆" w:cstheme="minorEastAsia"/>
          <w:sz w:val="24"/>
          <w:szCs w:val="24"/>
        </w:rPr>
        <w:t>，而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+</w:t>
      </w:r>
      <w:r>
        <w:rPr>
          <w:rFonts w:hint="eastAsia" w:ascii="Calisto MT" w:hAnsi="Calisto MT" w:eastAsia="幼圆" w:cstheme="minorEastAsia"/>
          <w:sz w:val="24"/>
          <w:szCs w:val="24"/>
        </w:rPr>
        <w:t>则匹配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重复1次或更多次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\b\w{6}\b</w:t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 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刚好6个字符的单词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tbl>
      <w:tblPr>
        <w:tblStyle w:val="24"/>
        <w:tblW w:w="3422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2"/>
        <w:gridCol w:w="297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3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表1.常用的元字符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45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代码</w:t>
            </w:r>
          </w:p>
        </w:tc>
        <w:tc>
          <w:tcPr>
            <w:tcW w:w="297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.</w:t>
            </w:r>
          </w:p>
        </w:tc>
        <w:tc>
          <w:tcPr>
            <w:tcW w:w="297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匹配除换行符以外的任意字符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\w</w:t>
            </w:r>
          </w:p>
        </w:tc>
        <w:tc>
          <w:tcPr>
            <w:tcW w:w="297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匹配字母或数字或下划线或汉字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\s</w:t>
            </w:r>
          </w:p>
        </w:tc>
        <w:tc>
          <w:tcPr>
            <w:tcW w:w="297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匹配任意的空白符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\d</w:t>
            </w:r>
          </w:p>
        </w:tc>
        <w:tc>
          <w:tcPr>
            <w:tcW w:w="297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匹配数字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\b</w:t>
            </w:r>
          </w:p>
        </w:tc>
        <w:tc>
          <w:tcPr>
            <w:tcW w:w="297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匹配单词的开始或结束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^</w:t>
            </w:r>
          </w:p>
        </w:tc>
        <w:tc>
          <w:tcPr>
            <w:tcW w:w="297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匹配字符串的开始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45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$</w:t>
            </w:r>
          </w:p>
        </w:tc>
        <w:tc>
          <w:tcPr>
            <w:tcW w:w="297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匹配字符串的结束</w:t>
            </w:r>
          </w:p>
        </w:tc>
      </w:tr>
    </w:tbl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正则表达式引擎通常会提供一个“测试指定的字符串是否匹配一个正则表达式”的方法，如JavaScript里的RegExp.test()方法或.NET里的Regex.IsMatch()方法。这里的匹配是指是字符串里有没有符合表达式规则的部分。如果不使用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^</w:t>
      </w:r>
      <w:r>
        <w:rPr>
          <w:rFonts w:hint="eastAsia" w:ascii="Calisto MT" w:hAnsi="Calisto MT" w:eastAsia="幼圆" w:cstheme="minorEastAsia"/>
          <w:sz w:val="24"/>
          <w:szCs w:val="24"/>
        </w:rPr>
        <w:t>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$</w:t>
      </w:r>
      <w:r>
        <w:rPr>
          <w:rFonts w:hint="eastAsia" w:ascii="Calisto MT" w:hAnsi="Calisto MT" w:eastAsia="幼圆" w:cstheme="minorEastAsia"/>
          <w:sz w:val="24"/>
          <w:szCs w:val="24"/>
        </w:rPr>
        <w:t>的话，对于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\d{5,12}</w:t>
      </w:r>
      <w:r>
        <w:rPr>
          <w:rFonts w:hint="eastAsia" w:ascii="Calisto MT" w:hAnsi="Calisto MT" w:eastAsia="幼圆" w:cstheme="minorEastAsia"/>
          <w:sz w:val="24"/>
          <w:szCs w:val="24"/>
        </w:rPr>
        <w:t>而言，使用这样的方法就只能保证字符串里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包含5到12连续位数字</w:t>
      </w:r>
      <w:r>
        <w:rPr>
          <w:rFonts w:hint="eastAsia" w:ascii="Calisto MT" w:hAnsi="Calisto MT" w:eastAsia="幼圆" w:cstheme="minorEastAsia"/>
          <w:sz w:val="24"/>
          <w:szCs w:val="24"/>
        </w:rPr>
        <w:t>，而不是整个字符串就是5到12位数字。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元字符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^</w:t>
      </w:r>
      <w:r>
        <w:rPr>
          <w:rFonts w:hint="eastAsia" w:ascii="Calisto MT" w:hAnsi="Calisto MT" w:eastAsia="幼圆" w:cstheme="minorEastAsia"/>
          <w:sz w:val="24"/>
          <w:szCs w:val="24"/>
        </w:rPr>
        <w:t>（和数字6在同一个键位上的符号）和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$</w:t>
      </w:r>
      <w:r>
        <w:rPr>
          <w:rFonts w:hint="eastAsia" w:ascii="Calisto MT" w:hAnsi="Calisto MT" w:eastAsia="幼圆" w:cstheme="minorEastAsia"/>
          <w:sz w:val="24"/>
          <w:szCs w:val="24"/>
        </w:rPr>
        <w:t>都匹配一个位置，这和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\b</w:t>
      </w:r>
      <w:r>
        <w:rPr>
          <w:rFonts w:hint="eastAsia" w:ascii="Calisto MT" w:hAnsi="Calisto MT" w:eastAsia="幼圆" w:cstheme="minorEastAsia"/>
          <w:sz w:val="24"/>
          <w:szCs w:val="24"/>
        </w:rPr>
        <w:t>有点类似。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^</w:t>
      </w:r>
      <w:r>
        <w:rPr>
          <w:rFonts w:hint="eastAsia" w:ascii="Calisto MT" w:hAnsi="Calisto MT" w:eastAsia="幼圆" w:cstheme="minorEastAsia"/>
          <w:sz w:val="24"/>
          <w:szCs w:val="24"/>
        </w:rPr>
        <w:t>匹配你要用来查找的字符串的开头，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$</w:t>
      </w:r>
      <w:r>
        <w:rPr>
          <w:rFonts w:hint="eastAsia" w:ascii="Calisto MT" w:hAnsi="Calisto MT" w:eastAsia="幼圆" w:cstheme="minorEastAsia"/>
          <w:sz w:val="24"/>
          <w:szCs w:val="24"/>
        </w:rPr>
        <w:t>匹配结尾。这两个代码在验证输入的内容时非常有用，比如一个网站如果要求你填写的QQ号必须为5位到12位数字时，可以使用：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^\d{5,12}$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这里的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{5,12}</w:t>
      </w:r>
      <w:r>
        <w:rPr>
          <w:rFonts w:hint="eastAsia" w:ascii="Calisto MT" w:hAnsi="Calisto MT" w:eastAsia="幼圆" w:cstheme="minorEastAsia"/>
          <w:sz w:val="24"/>
          <w:szCs w:val="24"/>
        </w:rPr>
        <w:t>和前面介绍过的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{2}</w:t>
      </w:r>
      <w:r>
        <w:rPr>
          <w:rFonts w:hint="eastAsia" w:ascii="Calisto MT" w:hAnsi="Calisto MT" w:eastAsia="幼圆" w:cstheme="minorEastAsia"/>
          <w:sz w:val="24"/>
          <w:szCs w:val="24"/>
        </w:rPr>
        <w:t>是类似的，只不过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{2}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只能不多不少重复2次</w:t>
      </w:r>
      <w:r>
        <w:rPr>
          <w:rFonts w:hint="eastAsia" w:ascii="Calisto MT" w:hAnsi="Calisto MT" w:eastAsia="幼圆" w:cstheme="minorEastAsia"/>
          <w:sz w:val="24"/>
          <w:szCs w:val="24"/>
        </w:rPr>
        <w:t>，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{5,12}</w:t>
      </w:r>
      <w:r>
        <w:rPr>
          <w:rFonts w:hint="eastAsia" w:ascii="Calisto MT" w:hAnsi="Calisto MT" w:eastAsia="幼圆" w:cstheme="minorEastAsia"/>
          <w:sz w:val="24"/>
          <w:szCs w:val="24"/>
        </w:rPr>
        <w:t>则是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重复的次数不能少于5次，不能多于12次</w:t>
      </w:r>
      <w:r>
        <w:rPr>
          <w:rFonts w:hint="eastAsia" w:ascii="Calisto MT" w:hAnsi="Calisto MT" w:eastAsia="幼圆" w:cstheme="minorEastAsia"/>
          <w:sz w:val="24"/>
          <w:szCs w:val="24"/>
        </w:rPr>
        <w:t>，否则都不匹配。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因为使用了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^</w:t>
      </w:r>
      <w:r>
        <w:rPr>
          <w:rFonts w:hint="eastAsia" w:ascii="Calisto MT" w:hAnsi="Calisto MT" w:eastAsia="幼圆" w:cstheme="minorEastAsia"/>
          <w:sz w:val="24"/>
          <w:szCs w:val="24"/>
        </w:rPr>
        <w:t>和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$</w:t>
      </w:r>
      <w:r>
        <w:rPr>
          <w:rFonts w:hint="eastAsia" w:ascii="Calisto MT" w:hAnsi="Calisto MT" w:eastAsia="幼圆" w:cstheme="minorEastAsia"/>
          <w:sz w:val="24"/>
          <w:szCs w:val="24"/>
        </w:rPr>
        <w:t>，所以输入的整个字符串都要用来和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\d{5,12}</w:t>
      </w:r>
      <w:r>
        <w:rPr>
          <w:rFonts w:hint="eastAsia" w:ascii="Calisto MT" w:hAnsi="Calisto MT" w:eastAsia="幼圆" w:cstheme="minorEastAsia"/>
          <w:sz w:val="24"/>
          <w:szCs w:val="24"/>
        </w:rPr>
        <w:t>来匹配，也就是说整个输入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必须是5到12个数字</w:t>
      </w:r>
      <w:r>
        <w:rPr>
          <w:rFonts w:hint="eastAsia" w:ascii="Calisto MT" w:hAnsi="Calisto MT" w:eastAsia="幼圆" w:cstheme="minorEastAsia"/>
          <w:sz w:val="24"/>
          <w:szCs w:val="24"/>
        </w:rPr>
        <w:t>，因此如果输入的QQ号能匹配这个正则表达式的话，那就符合要求了。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和忽略大小写的选项类似，有些正则表达式处理工具还有一个处理多行的选项。如果选中了这个选项，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^</w:t>
      </w:r>
      <w:r>
        <w:rPr>
          <w:rFonts w:hint="eastAsia" w:ascii="Calisto MT" w:hAnsi="Calisto MT" w:eastAsia="幼圆" w:cstheme="minorEastAsia"/>
          <w:sz w:val="24"/>
          <w:szCs w:val="24"/>
        </w:rPr>
        <w:t>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$</w:t>
      </w:r>
      <w:r>
        <w:rPr>
          <w:rFonts w:hint="eastAsia" w:ascii="Calisto MT" w:hAnsi="Calisto MT" w:eastAsia="幼圆" w:cstheme="minorEastAsia"/>
          <w:sz w:val="24"/>
          <w:szCs w:val="24"/>
        </w:rPr>
        <w:t>的意义就变成了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匹配行的开始处和结束处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2" w:name="_Toc369246011"/>
      <w:r>
        <w:rPr>
          <w:rFonts w:hint="eastAsia" w:ascii="Calisto MT" w:hAnsi="Calisto MT" w:eastAsia="幼圆" w:cstheme="minorEastAsia"/>
          <w:sz w:val="24"/>
          <w:szCs w:val="24"/>
        </w:rPr>
        <w:t>字符转义</w:t>
      </w:r>
      <w:bookmarkEnd w:id="262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如果你想查找元字符本身的话，比如你查找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.</w:t>
      </w:r>
      <w:r>
        <w:rPr>
          <w:rFonts w:hint="eastAsia" w:ascii="Calisto MT" w:hAnsi="Calisto MT" w:eastAsia="幼圆" w:cstheme="minorEastAsia"/>
          <w:sz w:val="24"/>
          <w:szCs w:val="24"/>
        </w:rPr>
        <w:t>,或者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sz w:val="24"/>
          <w:szCs w:val="24"/>
        </w:rPr>
        <w:t>,就出现了问题：你没办法指定它们，因为它们会被解释成别的意思。这时你就得使用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</w:t>
      </w:r>
      <w:r>
        <w:rPr>
          <w:rFonts w:hint="eastAsia" w:ascii="Calisto MT" w:hAnsi="Calisto MT" w:eastAsia="幼圆" w:cstheme="minorEastAsia"/>
          <w:sz w:val="24"/>
          <w:szCs w:val="24"/>
        </w:rPr>
        <w:t>来取消这些字符的特殊意义。因此，你应该使用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\.</w:t>
      </w:r>
      <w:r>
        <w:rPr>
          <w:rFonts w:hint="eastAsia" w:ascii="Calisto MT" w:hAnsi="Calisto MT" w:eastAsia="幼圆" w:cstheme="minorEastAsia"/>
          <w:sz w:val="24"/>
          <w:szCs w:val="24"/>
        </w:rPr>
        <w:t>和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\*</w:t>
      </w:r>
      <w:r>
        <w:rPr>
          <w:rFonts w:hint="eastAsia" w:ascii="Calisto MT" w:hAnsi="Calisto MT" w:eastAsia="幼圆" w:cstheme="minorEastAsia"/>
          <w:sz w:val="24"/>
          <w:szCs w:val="24"/>
        </w:rPr>
        <w:t>。当然，要查找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\</w:t>
      </w:r>
      <w:r>
        <w:rPr>
          <w:rFonts w:hint="eastAsia" w:ascii="Calisto MT" w:hAnsi="Calisto MT" w:eastAsia="幼圆" w:cstheme="minorEastAsia"/>
          <w:sz w:val="24"/>
          <w:szCs w:val="24"/>
        </w:rPr>
        <w:t>本身，你也得用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\\</w:t>
      </w:r>
      <w:r>
        <w:rPr>
          <w:rFonts w:hint="eastAsia" w:ascii="Calisto MT" w:hAnsi="Calisto MT" w:eastAsia="幼圆" w:cstheme="minorEastAsia"/>
          <w:sz w:val="24"/>
          <w:szCs w:val="24"/>
        </w:rPr>
        <w:t>.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例如：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deerchao\.net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deerchao.net</w:t>
      </w:r>
      <w:r>
        <w:rPr>
          <w:rFonts w:hint="eastAsia" w:ascii="Calisto MT" w:hAnsi="Calisto MT" w:eastAsia="幼圆" w:cstheme="minorEastAsia"/>
          <w:sz w:val="24"/>
          <w:szCs w:val="24"/>
        </w:rPr>
        <w:t>，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C:\\Windows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C:\Windows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3" w:name="_Toc369246012"/>
      <w:r>
        <w:rPr>
          <w:rFonts w:hint="eastAsia" w:ascii="Calisto MT" w:hAnsi="Calisto MT" w:eastAsia="幼圆" w:cstheme="minorEastAsia"/>
          <w:sz w:val="24"/>
          <w:szCs w:val="24"/>
        </w:rPr>
        <w:t>重复</w:t>
      </w:r>
      <w:bookmarkEnd w:id="263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你已经看过了前面的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*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+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{2}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{5,12}</w:t>
      </w:r>
      <w:r>
        <w:rPr>
          <w:rFonts w:hint="eastAsia" w:ascii="Calisto MT" w:hAnsi="Calisto MT" w:eastAsia="幼圆" w:cstheme="minorEastAsia"/>
          <w:sz w:val="24"/>
          <w:szCs w:val="24"/>
        </w:rPr>
        <w:t>这几个匹配重复的方式了。下面是正则表达式中所有的限定符(指定数量的代码，例如*,{5,12}等)：</w:t>
      </w:r>
    </w:p>
    <w:tbl>
      <w:tblPr>
        <w:tblStyle w:val="24"/>
        <w:tblW w:w="2680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171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26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表2.常用的限定符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代码/语法</w:t>
            </w:r>
          </w:p>
        </w:tc>
        <w:tc>
          <w:tcPr>
            <w:tcW w:w="1716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*</w:t>
            </w:r>
          </w:p>
        </w:tc>
        <w:tc>
          <w:tcPr>
            <w:tcW w:w="1716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重复零次或更多次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+</w:t>
            </w:r>
          </w:p>
        </w:tc>
        <w:tc>
          <w:tcPr>
            <w:tcW w:w="1716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重复一次或更多次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?</w:t>
            </w:r>
          </w:p>
        </w:tc>
        <w:tc>
          <w:tcPr>
            <w:tcW w:w="1716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重复零次或一次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{n}</w:t>
            </w:r>
          </w:p>
        </w:tc>
        <w:tc>
          <w:tcPr>
            <w:tcW w:w="1716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重复n次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{n,}</w:t>
            </w:r>
          </w:p>
        </w:tc>
        <w:tc>
          <w:tcPr>
            <w:tcW w:w="1716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重复n次或更多次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{n,m}</w:t>
            </w:r>
          </w:p>
        </w:tc>
        <w:tc>
          <w:tcPr>
            <w:tcW w:w="1716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重复n到m次</w:t>
            </w:r>
          </w:p>
        </w:tc>
      </w:tr>
    </w:tbl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下面是一些使用重复的例子：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Windows\d+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Windows后面跟1个或更多数字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^\w+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一行的第一个单词(或整个字符串的第一个单词，具体匹配哪个意思得看选项设置)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4" w:name="_Toc369246013"/>
      <w:r>
        <w:rPr>
          <w:rFonts w:hint="eastAsia" w:ascii="Calisto MT" w:hAnsi="Calisto MT" w:eastAsia="幼圆" w:cstheme="minorEastAsia"/>
          <w:sz w:val="24"/>
          <w:szCs w:val="24"/>
        </w:rPr>
        <w:t>字符类</w:t>
      </w:r>
      <w:bookmarkEnd w:id="264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要想查找数字，字母或数字，空白是很简单的，因为已经有了对应这些字符集合的元字符，但是如果你想匹配没有预定义元字符的字符集合(比如元音字母a,e,i,o,u),应该怎么办？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很简单，你只需要在方括号里列出它们就行了，像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[aeiou]</w:t>
      </w:r>
      <w:r>
        <w:rPr>
          <w:rFonts w:hint="eastAsia" w:ascii="Calisto MT" w:hAnsi="Calisto MT" w:eastAsia="幼圆" w:cstheme="minorEastAsia"/>
          <w:sz w:val="24"/>
          <w:szCs w:val="24"/>
        </w:rPr>
        <w:t>就匹配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任何一个英文元音字母</w:t>
      </w:r>
      <w:r>
        <w:rPr>
          <w:rFonts w:hint="eastAsia" w:ascii="Calisto MT" w:hAnsi="Calisto MT" w:eastAsia="幼圆" w:cstheme="minorEastAsia"/>
          <w:sz w:val="24"/>
          <w:szCs w:val="24"/>
        </w:rPr>
        <w:t>，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[.?!]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标点符号(.或?或!)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我们也可以轻松地指定一个字符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范围</w:t>
      </w:r>
      <w:r>
        <w:rPr>
          <w:rFonts w:hint="eastAsia" w:ascii="Calisto MT" w:hAnsi="Calisto MT" w:eastAsia="幼圆" w:cstheme="minorEastAsia"/>
          <w:sz w:val="24"/>
          <w:szCs w:val="24"/>
        </w:rPr>
        <w:t>，像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[0-9]</w:t>
      </w:r>
      <w:r>
        <w:rPr>
          <w:rFonts w:hint="eastAsia" w:ascii="Calisto MT" w:hAnsi="Calisto MT" w:eastAsia="幼圆" w:cstheme="minorEastAsia"/>
          <w:sz w:val="24"/>
          <w:szCs w:val="24"/>
        </w:rPr>
        <w:t>代表的含意与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\d</w:t>
      </w:r>
      <w:r>
        <w:rPr>
          <w:rFonts w:hint="eastAsia" w:ascii="Calisto MT" w:hAnsi="Calisto MT" w:eastAsia="幼圆" w:cstheme="minorEastAsia"/>
          <w:sz w:val="24"/>
          <w:szCs w:val="24"/>
        </w:rPr>
        <w:t>就是完全一致的：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一位数字</w:t>
      </w:r>
      <w:r>
        <w:rPr>
          <w:rFonts w:hint="eastAsia" w:ascii="Calisto MT" w:hAnsi="Calisto MT" w:eastAsia="幼圆" w:cstheme="minorEastAsia"/>
          <w:sz w:val="24"/>
          <w:szCs w:val="24"/>
        </w:rPr>
        <w:t>；同理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[a-z0-9A-Z_]</w:t>
      </w:r>
      <w:r>
        <w:rPr>
          <w:rFonts w:hint="eastAsia" w:ascii="Calisto MT" w:hAnsi="Calisto MT" w:eastAsia="幼圆" w:cstheme="minorEastAsia"/>
          <w:sz w:val="24"/>
          <w:szCs w:val="24"/>
        </w:rPr>
        <w:t>也完全等同于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\w</w:t>
      </w:r>
      <w:r>
        <w:rPr>
          <w:rFonts w:hint="eastAsia" w:ascii="Calisto MT" w:hAnsi="Calisto MT" w:eastAsia="幼圆" w:cstheme="minorEastAsia"/>
          <w:sz w:val="24"/>
          <w:szCs w:val="24"/>
        </w:rPr>
        <w:t>（如果只考虑英文的话）。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下面是一个更复杂的表达式：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\(?0\d{2}[) -]?\d{8}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“(”和“)”也是元字符，后面的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"grouping"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分组节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>里会提到，所以在这里需要使用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"http://deerchao.net/tutorials/regex/regex.htm" \l "escape"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转义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这个表达式可以匹配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几种格式的电话号码</w:t>
      </w:r>
      <w:r>
        <w:rPr>
          <w:rFonts w:hint="eastAsia" w:ascii="Calisto MT" w:hAnsi="Calisto MT" w:eastAsia="幼圆" w:cstheme="minorEastAsia"/>
          <w:sz w:val="24"/>
          <w:szCs w:val="24"/>
        </w:rPr>
        <w:t>，像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(010)88886666</w:t>
      </w:r>
      <w:r>
        <w:rPr>
          <w:rFonts w:hint="eastAsia" w:ascii="Calisto MT" w:hAnsi="Calisto MT" w:eastAsia="幼圆" w:cstheme="minorEastAsia"/>
          <w:sz w:val="24"/>
          <w:szCs w:val="24"/>
        </w:rPr>
        <w:t>，或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022-22334455</w:t>
      </w:r>
      <w:r>
        <w:rPr>
          <w:rFonts w:hint="eastAsia" w:ascii="Calisto MT" w:hAnsi="Calisto MT" w:eastAsia="幼圆" w:cstheme="minorEastAsia"/>
          <w:sz w:val="24"/>
          <w:szCs w:val="24"/>
        </w:rPr>
        <w:t>，或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02912345678</w:t>
      </w:r>
      <w:r>
        <w:rPr>
          <w:rFonts w:hint="eastAsia" w:ascii="Calisto MT" w:hAnsi="Calisto MT" w:eastAsia="幼圆" w:cstheme="minorEastAsia"/>
          <w:sz w:val="24"/>
          <w:szCs w:val="24"/>
        </w:rPr>
        <w:t>等。我们对它进行一些分析吧：首先是一个转义字符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\(</w:t>
      </w:r>
      <w:r>
        <w:rPr>
          <w:rFonts w:hint="eastAsia" w:ascii="Calisto MT" w:hAnsi="Calisto MT" w:eastAsia="幼圆" w:cstheme="minorEastAsia"/>
          <w:sz w:val="24"/>
          <w:szCs w:val="24"/>
        </w:rPr>
        <w:t>,它能出现0次或1次(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?</w:t>
      </w:r>
      <w:r>
        <w:rPr>
          <w:rFonts w:hint="eastAsia" w:ascii="Calisto MT" w:hAnsi="Calisto MT" w:eastAsia="幼圆" w:cstheme="minorEastAsia"/>
          <w:sz w:val="24"/>
          <w:szCs w:val="24"/>
        </w:rPr>
        <w:t>),然后是一个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0</w:t>
      </w:r>
      <w:r>
        <w:rPr>
          <w:rFonts w:hint="eastAsia" w:ascii="Calisto MT" w:hAnsi="Calisto MT" w:eastAsia="幼圆" w:cstheme="minorEastAsia"/>
          <w:sz w:val="24"/>
          <w:szCs w:val="24"/>
        </w:rPr>
        <w:t>，后面跟着2个数字(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\d{2}</w:t>
      </w:r>
      <w:r>
        <w:rPr>
          <w:rFonts w:hint="eastAsia" w:ascii="Calisto MT" w:hAnsi="Calisto MT" w:eastAsia="幼圆" w:cstheme="minorEastAsia"/>
          <w:sz w:val="24"/>
          <w:szCs w:val="24"/>
        </w:rPr>
        <w:t>)，然后是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)</w:t>
      </w:r>
      <w:r>
        <w:rPr>
          <w:rFonts w:hint="eastAsia" w:ascii="Calisto MT" w:hAnsi="Calisto MT" w:eastAsia="幼圆" w:cstheme="minorEastAsia"/>
          <w:sz w:val="24"/>
          <w:szCs w:val="24"/>
        </w:rPr>
        <w:t>或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-</w:t>
      </w:r>
      <w:r>
        <w:rPr>
          <w:rFonts w:hint="eastAsia" w:ascii="Calisto MT" w:hAnsi="Calisto MT" w:eastAsia="幼圆" w:cstheme="minorEastAsia"/>
          <w:sz w:val="24"/>
          <w:szCs w:val="24"/>
        </w:rPr>
        <w:t>或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空格</w:t>
      </w:r>
      <w:r>
        <w:rPr>
          <w:rFonts w:hint="eastAsia" w:ascii="Calisto MT" w:hAnsi="Calisto MT" w:eastAsia="幼圆" w:cstheme="minorEastAsia"/>
          <w:sz w:val="24"/>
          <w:szCs w:val="24"/>
        </w:rPr>
        <w:t>中的一个，它出现1次或不出现(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?</w:t>
      </w:r>
      <w:r>
        <w:rPr>
          <w:rFonts w:hint="eastAsia" w:ascii="Calisto MT" w:hAnsi="Calisto MT" w:eastAsia="幼圆" w:cstheme="minorEastAsia"/>
          <w:sz w:val="24"/>
          <w:szCs w:val="24"/>
        </w:rPr>
        <w:t>)，最后是8个数字(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\d{8}</w:t>
      </w:r>
      <w:r>
        <w:rPr>
          <w:rFonts w:hint="eastAsia" w:ascii="Calisto MT" w:hAnsi="Calisto MT" w:eastAsia="幼圆" w:cstheme="minorEastAsia"/>
          <w:sz w:val="24"/>
          <w:szCs w:val="24"/>
        </w:rPr>
        <w:t>)。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5" w:name="_Toc369246014"/>
      <w:r>
        <w:rPr>
          <w:rFonts w:hint="eastAsia" w:ascii="Calisto MT" w:hAnsi="Calisto MT" w:eastAsia="幼圆" w:cstheme="minorEastAsia"/>
          <w:sz w:val="24"/>
          <w:szCs w:val="24"/>
        </w:rPr>
        <w:t>分枝条件</w:t>
      </w:r>
      <w:bookmarkEnd w:id="265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不幸的是，刚才那个表达式也能匹配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010)12345678</w:t>
      </w:r>
      <w:r>
        <w:rPr>
          <w:rFonts w:hint="eastAsia" w:ascii="Calisto MT" w:hAnsi="Calisto MT" w:eastAsia="幼圆" w:cstheme="minorEastAsia"/>
          <w:sz w:val="24"/>
          <w:szCs w:val="24"/>
        </w:rPr>
        <w:t>或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(022-87654321</w:t>
      </w:r>
      <w:r>
        <w:rPr>
          <w:rFonts w:hint="eastAsia" w:ascii="Calisto MT" w:hAnsi="Calisto MT" w:eastAsia="幼圆" w:cstheme="minorEastAsia"/>
          <w:sz w:val="24"/>
          <w:szCs w:val="24"/>
        </w:rPr>
        <w:t>这样的“不正确”的格式。要解决这个问题，我们需要用到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分枝条件</w:t>
      </w:r>
      <w:r>
        <w:rPr>
          <w:rFonts w:hint="eastAsia" w:ascii="Calisto MT" w:hAnsi="Calisto MT" w:eastAsia="幼圆" w:cstheme="minorEastAsia"/>
          <w:sz w:val="24"/>
          <w:szCs w:val="24"/>
        </w:rPr>
        <w:t>。正则表达式里的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分枝条件</w:t>
      </w:r>
      <w:r>
        <w:rPr>
          <w:rFonts w:hint="eastAsia" w:ascii="Calisto MT" w:hAnsi="Calisto MT" w:eastAsia="幼圆" w:cstheme="minorEastAsia"/>
          <w:sz w:val="24"/>
          <w:szCs w:val="24"/>
        </w:rPr>
        <w:t>指的是有几种规则，如果满足其中任意一种规则都应该当成匹配，具体方法是用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|</w:t>
      </w:r>
      <w:r>
        <w:rPr>
          <w:rFonts w:hint="eastAsia" w:ascii="Calisto MT" w:hAnsi="Calisto MT" w:eastAsia="幼圆" w:cstheme="minorEastAsia"/>
          <w:sz w:val="24"/>
          <w:szCs w:val="24"/>
        </w:rPr>
        <w:t>把不同的规则分隔开。听不明白？没关系，看例子：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0\d{2}-\d{8}|0\d{3}-\d{7}</w:t>
      </w:r>
      <w:r>
        <w:rPr>
          <w:rFonts w:hint="eastAsia" w:ascii="Calisto MT" w:hAnsi="Calisto MT" w:eastAsia="幼圆" w:cstheme="minorEastAsia"/>
          <w:sz w:val="24"/>
          <w:szCs w:val="24"/>
        </w:rPr>
        <w:t>这个表达式能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匹配两种以连字号分隔的电话号码：一种是三位区号，8位本地号(如010-12345678)，一种是4位区号，7位本地号(0376-2233445)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\(?0\d{2}\)?[- ]?\d{8}|0\d{2}[- ]?\d{8}</w:t>
      </w:r>
      <w:r>
        <w:rPr>
          <w:rFonts w:hint="eastAsia" w:ascii="Calisto MT" w:hAnsi="Calisto MT" w:eastAsia="幼圆" w:cstheme="minorEastAsia"/>
          <w:sz w:val="24"/>
          <w:szCs w:val="24"/>
        </w:rPr>
        <w:t>这个表达式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匹配3位区号的电话号码，其中区号可以用小括号括起来，也可以不用，区号与本地号间可以用连字号或空格间隔，也可以没有间隔</w:t>
      </w:r>
      <w:r>
        <w:rPr>
          <w:rFonts w:hint="eastAsia" w:ascii="Calisto MT" w:hAnsi="Calisto MT" w:eastAsia="幼圆" w:cstheme="minorEastAsia"/>
          <w:sz w:val="24"/>
          <w:szCs w:val="24"/>
        </w:rPr>
        <w:t>。你可以试试用分枝条件把这个表达式扩展成也支持4位区号的。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\d{5}-\d{4}|\d{5}</w:t>
      </w:r>
      <w:r>
        <w:rPr>
          <w:rFonts w:hint="eastAsia" w:ascii="Calisto MT" w:hAnsi="Calisto MT" w:eastAsia="幼圆" w:cstheme="minorEastAsia"/>
          <w:sz w:val="24"/>
          <w:szCs w:val="24"/>
        </w:rPr>
        <w:t>这个表达式用于匹配美国的邮政编码。美国邮编的规则是5位数字，或者用连字号间隔的9位数字。之所以要给出这个例子是因为它能说明一个问题：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使用分枝条件时，要注意各个条件的顺序</w:t>
      </w:r>
      <w:r>
        <w:rPr>
          <w:rFonts w:hint="eastAsia" w:ascii="Calisto MT" w:hAnsi="Calisto MT" w:eastAsia="幼圆" w:cstheme="minorEastAsia"/>
          <w:sz w:val="24"/>
          <w:szCs w:val="24"/>
        </w:rPr>
        <w:t>。如果你把它改成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\d{5}|\d{5}-\d{4}</w:t>
      </w:r>
      <w:r>
        <w:rPr>
          <w:rFonts w:hint="eastAsia" w:ascii="Calisto MT" w:hAnsi="Calisto MT" w:eastAsia="幼圆" w:cstheme="minorEastAsia"/>
          <w:sz w:val="24"/>
          <w:szCs w:val="24"/>
        </w:rPr>
        <w:t>的话，那么就只会匹配5位的邮编(以及9位邮编的前5位)。原因是匹配分枝条件时，将会从左到右地测试每个条件，如果满足了某个分枝的话，就不会去再管其它的条件了。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6" w:name="_Toc369246015"/>
      <w:r>
        <w:rPr>
          <w:rFonts w:hint="eastAsia" w:ascii="Calisto MT" w:hAnsi="Calisto MT" w:eastAsia="幼圆" w:cstheme="minorEastAsia"/>
          <w:sz w:val="24"/>
          <w:szCs w:val="24"/>
        </w:rPr>
        <w:t>分组</w:t>
      </w:r>
      <w:bookmarkEnd w:id="266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我们已经提到了怎么重复单个字符（直接在字符后面加上限定符就行了）；但如果想要重复多个字符又该怎么办？你可以用小括号来指定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子表达式</w:t>
      </w:r>
      <w:r>
        <w:rPr>
          <w:rFonts w:hint="eastAsia" w:ascii="Calisto MT" w:hAnsi="Calisto MT" w:eastAsia="幼圆" w:cstheme="minorEastAsia"/>
          <w:sz w:val="24"/>
          <w:szCs w:val="24"/>
        </w:rPr>
        <w:t>(也叫做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分组</w:t>
      </w:r>
      <w:r>
        <w:rPr>
          <w:rFonts w:hint="eastAsia" w:ascii="Calisto MT" w:hAnsi="Calisto MT" w:eastAsia="幼圆" w:cstheme="minorEastAsia"/>
          <w:sz w:val="24"/>
          <w:szCs w:val="24"/>
        </w:rPr>
        <w:t>)，然后你就可以指定这个子表达式的重复次数了，你也可以对子表达式进行其它一些操作(后面会有介绍)。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(\d{1,3}\.){3}\d{1,3}</w:t>
      </w:r>
      <w:r>
        <w:rPr>
          <w:rFonts w:hint="eastAsia" w:ascii="Calisto MT" w:hAnsi="Calisto MT" w:eastAsia="幼圆" w:cstheme="minorEastAsia"/>
          <w:sz w:val="24"/>
          <w:szCs w:val="24"/>
        </w:rPr>
        <w:t>是一个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简单的IP地址匹配</w:t>
      </w:r>
      <w:r>
        <w:rPr>
          <w:rFonts w:hint="eastAsia" w:ascii="Calisto MT" w:hAnsi="Calisto MT" w:eastAsia="幼圆" w:cstheme="minorEastAsia"/>
          <w:sz w:val="24"/>
          <w:szCs w:val="24"/>
        </w:rPr>
        <w:t>表达式。要理解这个表达式，请按下列顺序分析它：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\d{1,3}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1到3位的数字</w:t>
      </w:r>
      <w:r>
        <w:rPr>
          <w:rFonts w:hint="eastAsia" w:ascii="Calisto MT" w:hAnsi="Calisto MT" w:eastAsia="幼圆" w:cstheme="minorEastAsia"/>
          <w:sz w:val="24"/>
          <w:szCs w:val="24"/>
        </w:rPr>
        <w:t>，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(\d{1,3}\.){3}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三位数字加上一个英文句号(这个整体也就是这个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分组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)重复3次</w:t>
      </w:r>
      <w:r>
        <w:rPr>
          <w:rFonts w:hint="eastAsia" w:ascii="Calisto MT" w:hAnsi="Calisto MT" w:eastAsia="幼圆" w:cstheme="minorEastAsia"/>
          <w:sz w:val="24"/>
          <w:szCs w:val="24"/>
        </w:rPr>
        <w:t>，最后再加上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一个一到三位的数字</w:t>
      </w:r>
      <w:r>
        <w:rPr>
          <w:rFonts w:hint="eastAsia" w:ascii="Calisto MT" w:hAnsi="Calisto MT" w:eastAsia="幼圆" w:cstheme="minorEastAsia"/>
          <w:sz w:val="24"/>
          <w:szCs w:val="24"/>
        </w:rPr>
        <w:t>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\d{1,3}</w:t>
      </w:r>
      <w:r>
        <w:rPr>
          <w:rFonts w:hint="eastAsia" w:ascii="Calisto MT" w:hAnsi="Calisto MT" w:eastAsia="幼圆" w:cstheme="minorEastAsia"/>
          <w:sz w:val="24"/>
          <w:szCs w:val="24"/>
        </w:rPr>
        <w:t>)。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IP地址中每个数字都不能大于255. 经常有人问我, 01.02.03.04 这样前面带有0的数字, 是不是正确的IP地址呢? 答案是: 是的, IP 地址里的数字可以包含有前导 0 (leading zeroes).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不幸的是，它也将匹配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256.300.888.999</w:t>
      </w:r>
      <w:r>
        <w:rPr>
          <w:rFonts w:hint="eastAsia" w:ascii="Calisto MT" w:hAnsi="Calisto MT" w:eastAsia="幼圆" w:cstheme="minorEastAsia"/>
          <w:sz w:val="24"/>
          <w:szCs w:val="24"/>
        </w:rPr>
        <w:t>这种不可能存在的IP地址。如果能使用算术比较的话，或许能简单地解决这个问题，但是正则表达式中并不提供关于数学的任何功能，所以只能使用冗长的分组，选择，字符类来描述一个正确的IP地址：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((2[0-4]\d|25[0-5]|[01]?\d\d?)\.){3}(2[0-4]\d|25[0-5]|[01]?\d\d?)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理解这个表达式的关键是理解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2[0-4]\d|25[0-5]|[01]?\d\d?</w:t>
      </w:r>
      <w:r>
        <w:rPr>
          <w:rFonts w:hint="eastAsia" w:ascii="Calisto MT" w:hAnsi="Calisto MT" w:eastAsia="幼圆" w:cstheme="minorEastAsia"/>
          <w:sz w:val="24"/>
          <w:szCs w:val="24"/>
        </w:rPr>
        <w:t>，这里我就不细说了，你自己应该能分析得出来它的意义。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7" w:name="_Toc369246016"/>
      <w:r>
        <w:rPr>
          <w:rFonts w:hint="eastAsia" w:ascii="Calisto MT" w:hAnsi="Calisto MT" w:eastAsia="幼圆" w:cstheme="minorEastAsia"/>
          <w:sz w:val="24"/>
          <w:szCs w:val="24"/>
        </w:rPr>
        <w:t>反义</w:t>
      </w:r>
      <w:bookmarkEnd w:id="267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有时需要查找不属于某个能简单定义的字符类的字符。比如想查找除了数字以外，其它任意字符都行的情况，这时需要用到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反义</w:t>
      </w:r>
      <w:r>
        <w:rPr>
          <w:rFonts w:hint="eastAsia" w:ascii="Calisto MT" w:hAnsi="Calisto MT" w:eastAsia="幼圆" w:cstheme="minorEastAsia"/>
          <w:sz w:val="24"/>
          <w:szCs w:val="24"/>
        </w:rPr>
        <w:t>：</w:t>
      </w:r>
    </w:p>
    <w:tbl>
      <w:tblPr>
        <w:tblStyle w:val="24"/>
        <w:tblW w:w="5404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44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540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表3.常用的反义代码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代码/语法</w:t>
            </w:r>
          </w:p>
        </w:tc>
        <w:tc>
          <w:tcPr>
            <w:tcW w:w="444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\W</w:t>
            </w:r>
          </w:p>
        </w:tc>
        <w:tc>
          <w:tcPr>
            <w:tcW w:w="444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匹配任意不是字母，数字，下划线，汉字的字符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\S</w:t>
            </w:r>
          </w:p>
        </w:tc>
        <w:tc>
          <w:tcPr>
            <w:tcW w:w="444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匹配任意不是空白符的字符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\D</w:t>
            </w:r>
          </w:p>
        </w:tc>
        <w:tc>
          <w:tcPr>
            <w:tcW w:w="444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匹配任意非数字的字符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\B</w:t>
            </w:r>
          </w:p>
        </w:tc>
        <w:tc>
          <w:tcPr>
            <w:tcW w:w="444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匹配不是单词开头或结束的位置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[^x]</w:t>
            </w:r>
          </w:p>
        </w:tc>
        <w:tc>
          <w:tcPr>
            <w:tcW w:w="444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匹配除了x以外的任意字符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[^aeiou]</w:t>
            </w:r>
          </w:p>
        </w:tc>
        <w:tc>
          <w:tcPr>
            <w:tcW w:w="444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匹配除了aeiou这几个字母以外的任意字符</w:t>
            </w:r>
          </w:p>
        </w:tc>
      </w:tr>
    </w:tbl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例子：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\S+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不包含空白符的字符串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&lt;a[^&gt;]+&gt;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用尖括号括起来的以a开头的字符串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8" w:name="_Toc369246017"/>
      <w:r>
        <w:rPr>
          <w:rFonts w:hint="eastAsia" w:ascii="Calisto MT" w:hAnsi="Calisto MT" w:eastAsia="幼圆" w:cstheme="minorEastAsia"/>
          <w:sz w:val="24"/>
          <w:szCs w:val="24"/>
        </w:rPr>
        <w:t>后向引用</w:t>
      </w:r>
      <w:bookmarkEnd w:id="268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使用小括号指定一个子表达式后，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匹配这个子表达式的文本</w:t>
      </w:r>
      <w:r>
        <w:rPr>
          <w:rFonts w:hint="eastAsia" w:ascii="Calisto MT" w:hAnsi="Calisto MT" w:eastAsia="幼圆" w:cstheme="minorEastAsia"/>
          <w:sz w:val="24"/>
          <w:szCs w:val="24"/>
        </w:rPr>
        <w:t>(也就是此分组捕获的内容)可以在表达式或其它程序中作进一步的处理。默认情况下，每个分组会自动拥有一个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组号</w:t>
      </w:r>
      <w:r>
        <w:rPr>
          <w:rFonts w:hint="eastAsia" w:ascii="Calisto MT" w:hAnsi="Calisto MT" w:eastAsia="幼圆" w:cstheme="minorEastAsia"/>
          <w:sz w:val="24"/>
          <w:szCs w:val="24"/>
        </w:rPr>
        <w:t>，规则是：从左向右，以分组的左括号为标志，第一个出现的分组的组号为1，第二个为2，以此类推。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呃……其实,组号分配还不像我刚说得那么简单：</w:t>
      </w:r>
    </w:p>
    <w:p>
      <w:pPr>
        <w:pageBreakBefore w:val="0"/>
        <w:widowControl/>
        <w:numPr>
          <w:ilvl w:val="0"/>
          <w:numId w:val="46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分组0对应整个正则表达式</w:t>
      </w:r>
    </w:p>
    <w:p>
      <w:pPr>
        <w:pageBreakBefore w:val="0"/>
        <w:widowControl/>
        <w:numPr>
          <w:ilvl w:val="0"/>
          <w:numId w:val="46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实际上组号分配过程是要从左向右扫描两遍的：第一遍只给未命名组分配，第二遍只给命名组分配－－因此所有命名组的组号都大于未命名的组号</w:t>
      </w:r>
    </w:p>
    <w:p>
      <w:pPr>
        <w:pageBreakBefore w:val="0"/>
        <w:widowControl/>
        <w:numPr>
          <w:ilvl w:val="0"/>
          <w:numId w:val="46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你可以使用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(?:exp)</w:t>
      </w:r>
      <w:r>
        <w:rPr>
          <w:rFonts w:hint="eastAsia" w:ascii="Calisto MT" w:hAnsi="Calisto MT" w:eastAsia="幼圆" w:cstheme="minorEastAsia"/>
          <w:sz w:val="24"/>
          <w:szCs w:val="24"/>
        </w:rPr>
        <w:t>这样的语法来剥夺一个分组对组号分配的参与权．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后向引用</w:t>
      </w:r>
      <w:r>
        <w:rPr>
          <w:rFonts w:hint="eastAsia" w:ascii="Calisto MT" w:hAnsi="Calisto MT" w:eastAsia="幼圆" w:cstheme="minorEastAsia"/>
          <w:sz w:val="24"/>
          <w:szCs w:val="24"/>
        </w:rPr>
        <w:t>用于重复搜索前面某个分组匹配的文本。例如，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\1</w:t>
      </w:r>
      <w:r>
        <w:rPr>
          <w:rFonts w:hint="eastAsia" w:ascii="Calisto MT" w:hAnsi="Calisto MT" w:eastAsia="幼圆" w:cstheme="minorEastAsia"/>
          <w:sz w:val="24"/>
          <w:szCs w:val="24"/>
        </w:rPr>
        <w:t>代表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分组1匹配的文本</w:t>
      </w:r>
      <w:r>
        <w:rPr>
          <w:rFonts w:hint="eastAsia" w:ascii="Calisto MT" w:hAnsi="Calisto MT" w:eastAsia="幼圆" w:cstheme="minorEastAsia"/>
          <w:sz w:val="24"/>
          <w:szCs w:val="24"/>
        </w:rPr>
        <w:t>。难以理解？请看示例：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\b(\w+)\b\s+\1\b</w:t>
      </w:r>
      <w:r>
        <w:rPr>
          <w:rFonts w:hint="eastAsia" w:ascii="Calisto MT" w:hAnsi="Calisto MT" w:eastAsia="幼圆" w:cstheme="minorEastAsia"/>
          <w:sz w:val="24"/>
          <w:szCs w:val="24"/>
        </w:rPr>
        <w:t>可以用来匹配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重复的单词</w:t>
      </w:r>
      <w:r>
        <w:rPr>
          <w:rFonts w:hint="eastAsia" w:ascii="Calisto MT" w:hAnsi="Calisto MT" w:eastAsia="幼圆" w:cstheme="minorEastAsia"/>
          <w:sz w:val="24"/>
          <w:szCs w:val="24"/>
        </w:rPr>
        <w:t>，像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go go</w:t>
      </w:r>
      <w:r>
        <w:rPr>
          <w:rFonts w:hint="eastAsia" w:ascii="Calisto MT" w:hAnsi="Calisto MT" w:eastAsia="幼圆" w:cstheme="minorEastAsia"/>
          <w:sz w:val="24"/>
          <w:szCs w:val="24"/>
        </w:rPr>
        <w:t>, 或者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kitty kitty</w:t>
      </w:r>
      <w:r>
        <w:rPr>
          <w:rFonts w:hint="eastAsia" w:ascii="Calisto MT" w:hAnsi="Calisto MT" w:eastAsia="幼圆" w:cstheme="minorEastAsia"/>
          <w:sz w:val="24"/>
          <w:szCs w:val="24"/>
        </w:rPr>
        <w:t>。这个表达式首先是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一个单词</w:t>
      </w:r>
      <w:r>
        <w:rPr>
          <w:rFonts w:hint="eastAsia" w:ascii="Calisto MT" w:hAnsi="Calisto MT" w:eastAsia="幼圆" w:cstheme="minorEastAsia"/>
          <w:sz w:val="24"/>
          <w:szCs w:val="24"/>
        </w:rPr>
        <w:t>，也就是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单词开始处和结束处之间的多于一个的字母或数字</w:t>
      </w:r>
      <w:r>
        <w:rPr>
          <w:rFonts w:hint="eastAsia" w:ascii="Calisto MT" w:hAnsi="Calisto MT" w:eastAsia="幼圆" w:cstheme="minorEastAsia"/>
          <w:sz w:val="24"/>
          <w:szCs w:val="24"/>
        </w:rPr>
        <w:t>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\b(\w+)\b</w:t>
      </w:r>
      <w:r>
        <w:rPr>
          <w:rFonts w:hint="eastAsia" w:ascii="Calisto MT" w:hAnsi="Calisto MT" w:eastAsia="幼圆" w:cstheme="minorEastAsia"/>
          <w:sz w:val="24"/>
          <w:szCs w:val="24"/>
        </w:rPr>
        <w:t>)，这个单词会被捕获到编号为1的分组中，然后是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1个或几个空白符</w:t>
      </w:r>
      <w:r>
        <w:rPr>
          <w:rFonts w:hint="eastAsia" w:ascii="Calisto MT" w:hAnsi="Calisto MT" w:eastAsia="幼圆" w:cstheme="minorEastAsia"/>
          <w:sz w:val="24"/>
          <w:szCs w:val="24"/>
        </w:rPr>
        <w:t>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\s+</w:t>
      </w:r>
      <w:r>
        <w:rPr>
          <w:rFonts w:hint="eastAsia" w:ascii="Calisto MT" w:hAnsi="Calisto MT" w:eastAsia="幼圆" w:cstheme="minorEastAsia"/>
          <w:sz w:val="24"/>
          <w:szCs w:val="24"/>
        </w:rPr>
        <w:t>)，最后是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分组1中捕获的内容（也就是前面匹配的那个单词）</w:t>
      </w:r>
      <w:r>
        <w:rPr>
          <w:rFonts w:hint="eastAsia" w:ascii="Calisto MT" w:hAnsi="Calisto MT" w:eastAsia="幼圆" w:cstheme="minorEastAsia"/>
          <w:sz w:val="24"/>
          <w:szCs w:val="24"/>
        </w:rPr>
        <w:t>(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\1</w:t>
      </w:r>
      <w:r>
        <w:rPr>
          <w:rFonts w:hint="eastAsia" w:ascii="Calisto MT" w:hAnsi="Calisto MT" w:eastAsia="幼圆" w:cstheme="minorEastAsia"/>
          <w:sz w:val="24"/>
          <w:szCs w:val="24"/>
        </w:rPr>
        <w:t>)。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你也可以自己指定子表达式的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组名</w:t>
      </w:r>
      <w:r>
        <w:rPr>
          <w:rFonts w:hint="eastAsia" w:ascii="Calisto MT" w:hAnsi="Calisto MT" w:eastAsia="幼圆" w:cstheme="minorEastAsia"/>
          <w:sz w:val="24"/>
          <w:szCs w:val="24"/>
        </w:rPr>
        <w:t>。要指定一个子表达式的组名，请使用这样的语法：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(?&lt;Word&gt;\w+)</w:t>
      </w:r>
      <w:r>
        <w:rPr>
          <w:rFonts w:hint="eastAsia" w:ascii="Calisto MT" w:hAnsi="Calisto MT" w:eastAsia="幼圆" w:cstheme="minorEastAsia"/>
          <w:sz w:val="24"/>
          <w:szCs w:val="24"/>
        </w:rPr>
        <w:t>(或者把尖括号换成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'</w:t>
      </w:r>
      <w:r>
        <w:rPr>
          <w:rFonts w:hint="eastAsia" w:ascii="Calisto MT" w:hAnsi="Calisto MT" w:eastAsia="幼圆" w:cstheme="minorEastAsia"/>
          <w:sz w:val="24"/>
          <w:szCs w:val="24"/>
        </w:rPr>
        <w:t>也行：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(?'Word'\w+)</w:t>
      </w:r>
      <w:r>
        <w:rPr>
          <w:rFonts w:hint="eastAsia" w:ascii="Calisto MT" w:hAnsi="Calisto MT" w:eastAsia="幼圆" w:cstheme="minorEastAsia"/>
          <w:sz w:val="24"/>
          <w:szCs w:val="24"/>
        </w:rPr>
        <w:t>),这样就把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\w+</w:t>
      </w:r>
      <w:r>
        <w:rPr>
          <w:rFonts w:hint="eastAsia" w:ascii="Calisto MT" w:hAnsi="Calisto MT" w:eastAsia="幼圆" w:cstheme="minorEastAsia"/>
          <w:sz w:val="24"/>
          <w:szCs w:val="24"/>
        </w:rPr>
        <w:t>的组名指定为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Word</w:t>
      </w:r>
      <w:r>
        <w:rPr>
          <w:rFonts w:hint="eastAsia" w:ascii="Calisto MT" w:hAnsi="Calisto MT" w:eastAsia="幼圆" w:cstheme="minorEastAsia"/>
          <w:sz w:val="24"/>
          <w:szCs w:val="24"/>
        </w:rPr>
        <w:t>了。要反向引用这个分组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捕获</w:t>
      </w:r>
      <w:r>
        <w:rPr>
          <w:rFonts w:hint="eastAsia" w:ascii="Calisto MT" w:hAnsi="Calisto MT" w:eastAsia="幼圆" w:cstheme="minorEastAsia"/>
          <w:sz w:val="24"/>
          <w:szCs w:val="24"/>
        </w:rPr>
        <w:t>的内容，你可以使用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\k&lt;Word&gt;</w:t>
      </w:r>
      <w:r>
        <w:rPr>
          <w:rFonts w:hint="eastAsia" w:ascii="Calisto MT" w:hAnsi="Calisto MT" w:eastAsia="幼圆" w:cstheme="minorEastAsia"/>
          <w:sz w:val="24"/>
          <w:szCs w:val="24"/>
        </w:rPr>
        <w:t>,所以上一个例子也可以写成这样：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\b(?&lt;Word&gt;\w+)\b\s+\k&lt;Word&gt;\b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使用小括号的时候，还有很多特定用途的语法。下面列出了最常用的一些：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83"/>
        <w:gridCol w:w="1250"/>
        <w:gridCol w:w="630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表4.常用分组语法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分类</w:t>
            </w: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代码/语法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restart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捕获</w:t>
            </w: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(exp)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匹配exp,并捕获文本到自动命名的组里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(?&lt;name&gt;exp)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匹配exp,并捕获文本到名称为name的组里，也可以写成(?'name'exp)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(?:exp)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匹配exp,不捕获匹配的文本，也不给此分组分配组号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restart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零宽断言</w:t>
            </w: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(?=exp)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匹配exp前面的位置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(?&lt;=exp)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匹配exp后面的位置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(?!exp)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匹配后面跟的不是exp的位置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Merge w:val="continue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(?&lt;!exp)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匹配前面不是exp的位置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78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注释</w:t>
            </w:r>
          </w:p>
        </w:tc>
        <w:tc>
          <w:tcPr>
            <w:tcW w:w="1250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(?#comment)</w:t>
            </w:r>
          </w:p>
        </w:tc>
        <w:tc>
          <w:tcPr>
            <w:tcW w:w="63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这种类型的分组不对正则表达式的处理产生任何影响，用于提供注释让人阅读</w:t>
            </w:r>
          </w:p>
        </w:tc>
      </w:tr>
    </w:tbl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我们已经讨论了前两种语法。第三个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(?:exp)</w:t>
      </w:r>
      <w:r>
        <w:rPr>
          <w:rFonts w:hint="eastAsia" w:ascii="Calisto MT" w:hAnsi="Calisto MT" w:eastAsia="幼圆" w:cstheme="minorEastAsia"/>
          <w:sz w:val="24"/>
          <w:szCs w:val="24"/>
        </w:rPr>
        <w:t>不会改变正则表达式的处理方式，只是这样的组匹配的内容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不会像前两种那样被捕获到某个组里面，也不会拥有组号</w:t>
      </w:r>
      <w:r>
        <w:rPr>
          <w:rFonts w:hint="eastAsia" w:ascii="Calisto MT" w:hAnsi="Calisto MT" w:eastAsia="幼圆" w:cstheme="minorEastAsia"/>
          <w:sz w:val="24"/>
          <w:szCs w:val="24"/>
        </w:rPr>
        <w:t>。“我为什么会想要这样做？”——好问题，你觉得为什么呢？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69" w:name="_Toc369246018"/>
      <w:r>
        <w:rPr>
          <w:rFonts w:hint="eastAsia" w:ascii="Calisto MT" w:hAnsi="Calisto MT" w:eastAsia="幼圆" w:cstheme="minorEastAsia"/>
          <w:sz w:val="24"/>
          <w:szCs w:val="24"/>
        </w:rPr>
        <w:t>零宽断言</w:t>
      </w:r>
      <w:bookmarkEnd w:id="269"/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地球人，是不是觉得这些术语名称太复杂，太难记了？我也有同感。知道有这么一种东西就行了，它叫什么，随它去吧！人若无名，便可专心练剑；物若无名，便可随意取舍……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接下来的四个用于查找在某些内容(但并不包括这些内容)之前或之后的东西，也就是说它们像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\b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^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$</w:t>
      </w:r>
      <w:r>
        <w:rPr>
          <w:rFonts w:hint="eastAsia" w:ascii="Calisto MT" w:hAnsi="Calisto MT" w:eastAsia="幼圆" w:cstheme="minorEastAsia"/>
          <w:sz w:val="24"/>
          <w:szCs w:val="24"/>
        </w:rPr>
        <w:t>那样用于指定一个位置，这个位置应该满足一定的条件(即断言)，因此它们也被称为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零宽断言</w:t>
      </w:r>
      <w:r>
        <w:rPr>
          <w:rFonts w:hint="eastAsia" w:ascii="Calisto MT" w:hAnsi="Calisto MT" w:eastAsia="幼圆" w:cstheme="minorEastAsia"/>
          <w:sz w:val="24"/>
          <w:szCs w:val="24"/>
        </w:rPr>
        <w:t>。最好还是拿例子来说明吧：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断言用来声明一个应该为真的事实。正则表达式中只有当断言为真时才会继续进行匹配。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(?=exp)</w:t>
      </w:r>
      <w:r>
        <w:rPr>
          <w:rFonts w:hint="eastAsia" w:ascii="Calisto MT" w:hAnsi="Calisto MT" w:eastAsia="幼圆" w:cstheme="minorEastAsia"/>
          <w:sz w:val="24"/>
          <w:szCs w:val="24"/>
        </w:rPr>
        <w:t>也叫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零宽度正预测先行断言</w:t>
      </w:r>
      <w:r>
        <w:rPr>
          <w:rFonts w:hint="eastAsia" w:ascii="Calisto MT" w:hAnsi="Calisto MT" w:eastAsia="幼圆" w:cstheme="minorEastAsia"/>
          <w:sz w:val="24"/>
          <w:szCs w:val="24"/>
        </w:rPr>
        <w:t>，它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断言自身出现的位置的后面能匹配表达式exp</w:t>
      </w:r>
      <w:r>
        <w:rPr>
          <w:rFonts w:hint="eastAsia" w:ascii="Calisto MT" w:hAnsi="Calisto MT" w:eastAsia="幼圆" w:cstheme="minorEastAsia"/>
          <w:sz w:val="24"/>
          <w:szCs w:val="24"/>
        </w:rPr>
        <w:t>。比如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\b\w+(?=ing\b)</w:t>
      </w:r>
      <w:r>
        <w:rPr>
          <w:rFonts w:hint="eastAsia" w:ascii="Calisto MT" w:hAnsi="Calisto MT" w:eastAsia="幼圆" w:cstheme="minorEastAsia"/>
          <w:sz w:val="24"/>
          <w:szCs w:val="24"/>
        </w:rPr>
        <w:t>，匹配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以ing结尾的单词的前面部分(除了ing以外的部分)</w:t>
      </w:r>
      <w:r>
        <w:rPr>
          <w:rFonts w:hint="eastAsia" w:ascii="Calisto MT" w:hAnsi="Calisto MT" w:eastAsia="幼圆" w:cstheme="minorEastAsia"/>
          <w:sz w:val="24"/>
          <w:szCs w:val="24"/>
        </w:rPr>
        <w:t>，如查找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I'm singing while you're dancing.</w:t>
      </w:r>
      <w:r>
        <w:rPr>
          <w:rFonts w:hint="eastAsia" w:ascii="Calisto MT" w:hAnsi="Calisto MT" w:eastAsia="幼圆" w:cstheme="minorEastAsia"/>
          <w:sz w:val="24"/>
          <w:szCs w:val="24"/>
        </w:rPr>
        <w:t>时，它会匹配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sing</w:t>
      </w:r>
      <w:r>
        <w:rPr>
          <w:rFonts w:hint="eastAsia" w:ascii="Calisto MT" w:hAnsi="Calisto MT" w:eastAsia="幼圆" w:cstheme="minorEastAsia"/>
          <w:sz w:val="24"/>
          <w:szCs w:val="24"/>
        </w:rPr>
        <w:t>和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danc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(?&lt;=exp)</w:t>
      </w:r>
      <w:r>
        <w:rPr>
          <w:rFonts w:hint="eastAsia" w:ascii="Calisto MT" w:hAnsi="Calisto MT" w:eastAsia="幼圆" w:cstheme="minorEastAsia"/>
          <w:sz w:val="24"/>
          <w:szCs w:val="24"/>
        </w:rPr>
        <w:t>也叫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零宽度正回顾后发断言</w:t>
      </w:r>
      <w:r>
        <w:rPr>
          <w:rFonts w:hint="eastAsia" w:ascii="Calisto MT" w:hAnsi="Calisto MT" w:eastAsia="幼圆" w:cstheme="minorEastAsia"/>
          <w:sz w:val="24"/>
          <w:szCs w:val="24"/>
        </w:rPr>
        <w:t>，它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断言自身出现的位置的前面能匹配表达式exp</w:t>
      </w:r>
      <w:r>
        <w:rPr>
          <w:rFonts w:hint="eastAsia" w:ascii="Calisto MT" w:hAnsi="Calisto MT" w:eastAsia="幼圆" w:cstheme="minorEastAsia"/>
          <w:sz w:val="24"/>
          <w:szCs w:val="24"/>
        </w:rPr>
        <w:t>。比如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(?&lt;=\bre)\w+\b</w:t>
      </w:r>
      <w:r>
        <w:rPr>
          <w:rFonts w:hint="eastAsia" w:ascii="Calisto MT" w:hAnsi="Calisto MT" w:eastAsia="幼圆" w:cstheme="minorEastAsia"/>
          <w:sz w:val="24"/>
          <w:szCs w:val="24"/>
        </w:rPr>
        <w:t>会匹配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以re开头的单词的后半部分(除了re以外的部分)</w:t>
      </w:r>
      <w:r>
        <w:rPr>
          <w:rFonts w:hint="eastAsia" w:ascii="Calisto MT" w:hAnsi="Calisto MT" w:eastAsia="幼圆" w:cstheme="minorEastAsia"/>
          <w:sz w:val="24"/>
          <w:szCs w:val="24"/>
        </w:rPr>
        <w:t>，例如在查找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reading a book</w:t>
      </w:r>
      <w:r>
        <w:rPr>
          <w:rFonts w:hint="eastAsia" w:ascii="Calisto MT" w:hAnsi="Calisto MT" w:eastAsia="幼圆" w:cstheme="minorEastAsia"/>
          <w:sz w:val="24"/>
          <w:szCs w:val="24"/>
        </w:rPr>
        <w:t>时，它匹配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ading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假如你想要给一个很长的数字中每三位间加一个逗号(当然是从右边加起了)，你可以这样查找需要在前面和里面添加逗号的部分：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((?&lt;=\d)\d{3})+\b</w:t>
      </w:r>
      <w:r>
        <w:rPr>
          <w:rFonts w:hint="eastAsia" w:ascii="Calisto MT" w:hAnsi="Calisto MT" w:eastAsia="幼圆" w:cstheme="minorEastAsia"/>
          <w:sz w:val="24"/>
          <w:szCs w:val="24"/>
        </w:rPr>
        <w:t>，用它对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1234567890</w:t>
      </w:r>
      <w:r>
        <w:rPr>
          <w:rFonts w:hint="eastAsia" w:ascii="Calisto MT" w:hAnsi="Calisto MT" w:eastAsia="幼圆" w:cstheme="minorEastAsia"/>
          <w:sz w:val="24"/>
          <w:szCs w:val="24"/>
        </w:rPr>
        <w:t>进行查找时结果是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234567890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下面这个例子同时使用了这两种断言：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(?&lt;=\s)\d+(?=\s)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以空白符间隔的数字(再次强调，不包括这些空白符)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0" w:name="_Toc369246019"/>
      <w:r>
        <w:rPr>
          <w:rFonts w:hint="eastAsia" w:ascii="Calisto MT" w:hAnsi="Calisto MT" w:eastAsia="幼圆" w:cstheme="minorEastAsia"/>
          <w:sz w:val="24"/>
          <w:szCs w:val="24"/>
        </w:rPr>
        <w:t>负向零宽断言</w:t>
      </w:r>
      <w:bookmarkEnd w:id="270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前面我们提到过怎么查找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不是某个字符或不在某个字符类里</w:t>
      </w:r>
      <w:r>
        <w:rPr>
          <w:rFonts w:hint="eastAsia" w:ascii="Calisto MT" w:hAnsi="Calisto MT" w:eastAsia="幼圆" w:cstheme="minorEastAsia"/>
          <w:sz w:val="24"/>
          <w:szCs w:val="24"/>
        </w:rPr>
        <w:t>的字符的方法(反义)。但是如果我们只是想要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确保某个字符没有出现，但并不想去匹配它</w:t>
      </w:r>
      <w:r>
        <w:rPr>
          <w:rFonts w:hint="eastAsia" w:ascii="Calisto MT" w:hAnsi="Calisto MT" w:eastAsia="幼圆" w:cstheme="minorEastAsia"/>
          <w:sz w:val="24"/>
          <w:szCs w:val="24"/>
        </w:rPr>
        <w:t>时怎么办？例如，如果我们想查找这样的单词--它里面出现了字母q,但是q后面跟的不是字母u,我们可以尝试这样：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\b\w*q[^u]\w*\b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包含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后面不是字母u的字母q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的单词</w:t>
      </w:r>
      <w:r>
        <w:rPr>
          <w:rFonts w:hint="eastAsia" w:ascii="Calisto MT" w:hAnsi="Calisto MT" w:eastAsia="幼圆" w:cstheme="minorEastAsia"/>
          <w:sz w:val="24"/>
          <w:szCs w:val="24"/>
        </w:rPr>
        <w:t>。但是如果多做测试(或者你思维足够敏锐，直接就观察出来了)，你会发现，如果q出现在单词的结尾的话，像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Iraq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Benq</w:t>
      </w:r>
      <w:r>
        <w:rPr>
          <w:rFonts w:hint="eastAsia" w:ascii="Calisto MT" w:hAnsi="Calisto MT" w:eastAsia="幼圆" w:cstheme="minorEastAsia"/>
          <w:sz w:val="24"/>
          <w:szCs w:val="24"/>
        </w:rPr>
        <w:t>，这个表达式就会出错。这是因为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[^u]</w:t>
      </w:r>
      <w:r>
        <w:rPr>
          <w:rFonts w:hint="eastAsia" w:ascii="Calisto MT" w:hAnsi="Calisto MT" w:eastAsia="幼圆" w:cstheme="minorEastAsia"/>
          <w:sz w:val="24"/>
          <w:szCs w:val="24"/>
        </w:rPr>
        <w:t>总要匹配一个字符，所以如果q是单词的最后一个字符的话，后面的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[^u]</w:t>
      </w:r>
      <w:r>
        <w:rPr>
          <w:rFonts w:hint="eastAsia" w:ascii="Calisto MT" w:hAnsi="Calisto MT" w:eastAsia="幼圆" w:cstheme="minorEastAsia"/>
          <w:sz w:val="24"/>
          <w:szCs w:val="24"/>
        </w:rPr>
        <w:t>将会匹配q后面的单词分隔符(可能是空格，或者是句号或其它的什么)，后面的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\w*\b</w:t>
      </w:r>
      <w:r>
        <w:rPr>
          <w:rFonts w:hint="eastAsia" w:ascii="Calisto MT" w:hAnsi="Calisto MT" w:eastAsia="幼圆" w:cstheme="minorEastAsia"/>
          <w:sz w:val="24"/>
          <w:szCs w:val="24"/>
        </w:rPr>
        <w:t>将会匹配下一个单词，于是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\b\w*q[^u]\w*\b</w:t>
      </w:r>
      <w:r>
        <w:rPr>
          <w:rFonts w:hint="eastAsia" w:ascii="Calisto MT" w:hAnsi="Calisto MT" w:eastAsia="幼圆" w:cstheme="minorEastAsia"/>
          <w:sz w:val="24"/>
          <w:szCs w:val="24"/>
        </w:rPr>
        <w:t>就能匹配整个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Iraq fighting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负向零宽断言</w:t>
      </w:r>
      <w:r>
        <w:rPr>
          <w:rFonts w:hint="eastAsia" w:ascii="Calisto MT" w:hAnsi="Calisto MT" w:eastAsia="幼圆" w:cstheme="minorEastAsia"/>
          <w:sz w:val="24"/>
          <w:szCs w:val="24"/>
        </w:rPr>
        <w:t>能解决这样的问题，因为它只匹配一个位置，并不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消费</w:t>
      </w:r>
      <w:r>
        <w:rPr>
          <w:rFonts w:hint="eastAsia" w:ascii="Calisto MT" w:hAnsi="Calisto MT" w:eastAsia="幼圆" w:cstheme="minorEastAsia"/>
          <w:sz w:val="24"/>
          <w:szCs w:val="24"/>
        </w:rPr>
        <w:t>任何字符。现在，我们可以这样来解决这个问题：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\b\w*q(?!u)\w*\b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零宽度负预测先行断言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(?!exp)</w:t>
      </w:r>
      <w:r>
        <w:rPr>
          <w:rFonts w:hint="eastAsia" w:ascii="Calisto MT" w:hAnsi="Calisto MT" w:eastAsia="幼圆" w:cstheme="minorEastAsia"/>
          <w:sz w:val="24"/>
          <w:szCs w:val="24"/>
        </w:rPr>
        <w:t>，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断言此位置的后面不能匹配表达式exp</w:t>
      </w:r>
      <w:r>
        <w:rPr>
          <w:rFonts w:hint="eastAsia" w:ascii="Calisto MT" w:hAnsi="Calisto MT" w:eastAsia="幼圆" w:cstheme="minorEastAsia"/>
          <w:sz w:val="24"/>
          <w:szCs w:val="24"/>
        </w:rPr>
        <w:t>。例如：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\d{3}(?!\d)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三位数字，而且这三位数字的后面不能是数字</w:t>
      </w:r>
      <w:r>
        <w:rPr>
          <w:rFonts w:hint="eastAsia" w:ascii="Calisto MT" w:hAnsi="Calisto MT" w:eastAsia="幼圆" w:cstheme="minorEastAsia"/>
          <w:sz w:val="24"/>
          <w:szCs w:val="24"/>
        </w:rPr>
        <w:t>；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\b((?!abc)\w)+\b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不包含连续字符串abc的单词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同理，我们可以用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(?&lt;!exp)</w:t>
      </w:r>
      <w:r>
        <w:rPr>
          <w:rFonts w:hint="eastAsia" w:ascii="Calisto MT" w:hAnsi="Calisto MT" w:eastAsia="幼圆" w:cstheme="minorEastAsia"/>
          <w:sz w:val="24"/>
          <w:szCs w:val="24"/>
        </w:rPr>
        <w:t>,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零宽度负回顾后发断言</w:t>
      </w:r>
      <w:r>
        <w:rPr>
          <w:rFonts w:hint="eastAsia" w:ascii="Calisto MT" w:hAnsi="Calisto MT" w:eastAsia="幼圆" w:cstheme="minorEastAsia"/>
          <w:sz w:val="24"/>
          <w:szCs w:val="24"/>
        </w:rPr>
        <w:t>来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断言此位置的前面不能匹配表达式exp</w:t>
      </w:r>
      <w:r>
        <w:rPr>
          <w:rFonts w:hint="eastAsia" w:ascii="Calisto MT" w:hAnsi="Calisto MT" w:eastAsia="幼圆" w:cstheme="minorEastAsia"/>
          <w:sz w:val="24"/>
          <w:szCs w:val="24"/>
        </w:rPr>
        <w:t>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(?&lt;![a-z])\d{7}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前面不是小写字母的七位数字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请详细分析表达式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(?&lt;=&lt;(\w+)&gt;).*(?=&lt;\/\1&gt;)</w:t>
      </w:r>
      <w:r>
        <w:rPr>
          <w:rFonts w:hint="eastAsia" w:ascii="Calisto MT" w:hAnsi="Calisto MT" w:eastAsia="幼圆" w:cstheme="minorEastAsia"/>
          <w:sz w:val="24"/>
          <w:szCs w:val="24"/>
        </w:rPr>
        <w:t>，这个表达式最能表现零宽断言的真正用途。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一个更复杂的例子：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(?&lt;=&lt;(\w+)&gt;).*(?=&lt;\/\1&gt;)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不包含属性的简单HTML标签内里的内容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(?&lt;=&lt;(\w+)&gt;)</w:t>
      </w:r>
      <w:r>
        <w:rPr>
          <w:rFonts w:hint="eastAsia" w:ascii="Calisto MT" w:hAnsi="Calisto MT" w:eastAsia="幼圆" w:cstheme="minorEastAsia"/>
          <w:sz w:val="24"/>
          <w:szCs w:val="24"/>
        </w:rPr>
        <w:t>指定了这样的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前缀</w:t>
      </w:r>
      <w:r>
        <w:rPr>
          <w:rFonts w:hint="eastAsia" w:ascii="Calisto MT" w:hAnsi="Calisto MT" w:eastAsia="幼圆" w:cstheme="minorEastAsia"/>
          <w:sz w:val="24"/>
          <w:szCs w:val="24"/>
        </w:rPr>
        <w:t>：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被尖括号括起来的单词</w:t>
      </w:r>
      <w:r>
        <w:rPr>
          <w:rFonts w:hint="eastAsia" w:ascii="Calisto MT" w:hAnsi="Calisto MT" w:eastAsia="幼圆" w:cstheme="minorEastAsia"/>
          <w:sz w:val="24"/>
          <w:szCs w:val="24"/>
        </w:rPr>
        <w:t>(比如可能是&lt;b&gt;)，然后是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.*</w:t>
      </w:r>
      <w:r>
        <w:rPr>
          <w:rFonts w:hint="eastAsia" w:ascii="Calisto MT" w:hAnsi="Calisto MT" w:eastAsia="幼圆" w:cstheme="minorEastAsia"/>
          <w:sz w:val="24"/>
          <w:szCs w:val="24"/>
        </w:rPr>
        <w:t>(任意的字符串),最后是一个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后缀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(?=&lt;\/\1&gt;)</w:t>
      </w:r>
      <w:r>
        <w:rPr>
          <w:rFonts w:hint="eastAsia" w:ascii="Calisto MT" w:hAnsi="Calisto MT" w:eastAsia="幼圆" w:cstheme="minorEastAsia"/>
          <w:sz w:val="24"/>
          <w:szCs w:val="24"/>
        </w:rPr>
        <w:t>。注意后缀里的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\/</w:t>
      </w:r>
      <w:r>
        <w:rPr>
          <w:rFonts w:hint="eastAsia" w:ascii="Calisto MT" w:hAnsi="Calisto MT" w:eastAsia="幼圆" w:cstheme="minorEastAsia"/>
          <w:sz w:val="24"/>
          <w:szCs w:val="24"/>
        </w:rPr>
        <w:t>，它用到了前面提过的字符转义；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\1</w:t>
      </w:r>
      <w:r>
        <w:rPr>
          <w:rFonts w:hint="eastAsia" w:ascii="Calisto MT" w:hAnsi="Calisto MT" w:eastAsia="幼圆" w:cstheme="minorEastAsia"/>
          <w:sz w:val="24"/>
          <w:szCs w:val="24"/>
        </w:rPr>
        <w:t>则是一个反向引用，引用的正是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捕获的第一组</w:t>
      </w:r>
      <w:r>
        <w:rPr>
          <w:rFonts w:hint="eastAsia" w:ascii="Calisto MT" w:hAnsi="Calisto MT" w:eastAsia="幼圆" w:cstheme="minorEastAsia"/>
          <w:sz w:val="24"/>
          <w:szCs w:val="24"/>
        </w:rPr>
        <w:t>，前面的</w:t>
      </w:r>
      <w:r>
        <w:rPr>
          <w:rStyle w:val="38"/>
          <w:rFonts w:hint="eastAsia" w:ascii="Calisto MT" w:hAnsi="Calisto MT" w:eastAsia="幼圆" w:cstheme="minorEastAsia"/>
          <w:sz w:val="24"/>
          <w:szCs w:val="24"/>
        </w:rPr>
        <w:t>(\w+)</w:t>
      </w:r>
      <w:r>
        <w:rPr>
          <w:rFonts w:hint="eastAsia" w:ascii="Calisto MT" w:hAnsi="Calisto MT" w:eastAsia="幼圆" w:cstheme="minorEastAsia"/>
          <w:sz w:val="24"/>
          <w:szCs w:val="24"/>
        </w:rPr>
        <w:t>匹配的内容，这样如果前缀实际上是&lt;b&gt;的话，后缀就是&lt;/b&gt;了。整个表达式匹配的是&lt;b&gt;和&lt;/b&gt;之间的内容(再次提醒，不包括前缀和后缀本身)。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1" w:name="_Toc369246020"/>
      <w:r>
        <w:rPr>
          <w:rFonts w:hint="eastAsia" w:ascii="Calisto MT" w:hAnsi="Calisto MT" w:eastAsia="幼圆" w:cstheme="minorEastAsia"/>
          <w:sz w:val="24"/>
          <w:szCs w:val="24"/>
        </w:rPr>
        <w:t>注释</w:t>
      </w:r>
      <w:bookmarkEnd w:id="271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小括号的另一种用途是通过语法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(?#comment)</w:t>
      </w:r>
      <w:r>
        <w:rPr>
          <w:rFonts w:hint="eastAsia" w:ascii="Calisto MT" w:hAnsi="Calisto MT" w:eastAsia="幼圆" w:cstheme="minorEastAsia"/>
          <w:sz w:val="24"/>
          <w:szCs w:val="24"/>
        </w:rPr>
        <w:t>来包含注释。例如：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2[0-4]\d(?#200-249)|25[0-5](?#250-255)|[01]?\d\d?(?#0-199)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要包含注释的话，最好是启用“忽略模式里的空白符”选项，这样在编写表达式时能任意的添加空格，Tab，换行，而实际使用时这些都将被忽略。启用这个选项后，在#后面到这一行结束的所有文本都将被当成注释忽略掉。例如，我们可以前面的一个表达式写成这样：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(?&lt;=    # 断言要匹配的文本的前缀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&lt;(\w+)&gt; # 查找尖括号括起来的字母或数字(即HTML/XML标签)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)       # 前缀结束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.*      # 匹配任意文本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(?=     # 断言要匹配的文本的后缀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&lt;\/\1&gt;  # 查找尖括号括起来的内容：前面是一个"/"，后面是先前捕获的标签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)       # 后缀结束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2" w:name="_Toc369246021"/>
      <w:r>
        <w:rPr>
          <w:rFonts w:hint="eastAsia" w:ascii="Calisto MT" w:hAnsi="Calisto MT" w:eastAsia="幼圆" w:cstheme="minorEastAsia"/>
          <w:sz w:val="24"/>
          <w:szCs w:val="24"/>
        </w:rPr>
        <w:t>贪婪与懒惰</w:t>
      </w:r>
      <w:bookmarkEnd w:id="272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当正则表达式中包含能接受重复的限定符时，通常的行为是（在使整个表达式能得到匹配的前提下）匹配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尽可能多</w:t>
      </w:r>
      <w:r>
        <w:rPr>
          <w:rFonts w:hint="eastAsia" w:ascii="Calisto MT" w:hAnsi="Calisto MT" w:eastAsia="幼圆" w:cstheme="minorEastAsia"/>
          <w:sz w:val="24"/>
          <w:szCs w:val="24"/>
        </w:rPr>
        <w:t>的字符。以这个表达式为例：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a.*b</w:t>
      </w:r>
      <w:r>
        <w:rPr>
          <w:rFonts w:hint="eastAsia" w:ascii="Calisto MT" w:hAnsi="Calisto MT" w:eastAsia="幼圆" w:cstheme="minorEastAsia"/>
          <w:sz w:val="24"/>
          <w:szCs w:val="24"/>
        </w:rPr>
        <w:t>，它将会匹配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最长的以a开始，以b结束的字符串</w:t>
      </w:r>
      <w:r>
        <w:rPr>
          <w:rFonts w:hint="eastAsia" w:ascii="Calisto MT" w:hAnsi="Calisto MT" w:eastAsia="幼圆" w:cstheme="minorEastAsia"/>
          <w:sz w:val="24"/>
          <w:szCs w:val="24"/>
        </w:rPr>
        <w:t>。如果用它来搜索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aabab</w:t>
      </w:r>
      <w:r>
        <w:rPr>
          <w:rFonts w:hint="eastAsia" w:ascii="Calisto MT" w:hAnsi="Calisto MT" w:eastAsia="幼圆" w:cstheme="minorEastAsia"/>
          <w:sz w:val="24"/>
          <w:szCs w:val="24"/>
        </w:rPr>
        <w:t>的话，它会匹配整个字符串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aabab</w:t>
      </w:r>
      <w:r>
        <w:rPr>
          <w:rFonts w:hint="eastAsia" w:ascii="Calisto MT" w:hAnsi="Calisto MT" w:eastAsia="幼圆" w:cstheme="minorEastAsia"/>
          <w:sz w:val="24"/>
          <w:szCs w:val="24"/>
        </w:rPr>
        <w:t>。这被称为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贪婪</w:t>
      </w:r>
      <w:r>
        <w:rPr>
          <w:rFonts w:hint="eastAsia" w:ascii="Calisto MT" w:hAnsi="Calisto MT" w:eastAsia="幼圆" w:cstheme="minorEastAsia"/>
          <w:sz w:val="24"/>
          <w:szCs w:val="24"/>
        </w:rPr>
        <w:t>匹配。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有时，我们更需要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懒惰</w:t>
      </w:r>
      <w:r>
        <w:rPr>
          <w:rFonts w:hint="eastAsia" w:ascii="Calisto MT" w:hAnsi="Calisto MT" w:eastAsia="幼圆" w:cstheme="minorEastAsia"/>
          <w:sz w:val="24"/>
          <w:szCs w:val="24"/>
        </w:rPr>
        <w:t>匹配，也就是匹配</w:t>
      </w:r>
      <w:r>
        <w:rPr>
          <w:rStyle w:val="20"/>
          <w:rFonts w:hint="eastAsia" w:ascii="Calisto MT" w:hAnsi="Calisto MT" w:eastAsia="幼圆" w:cstheme="minorEastAsia"/>
          <w:sz w:val="24"/>
          <w:szCs w:val="24"/>
        </w:rPr>
        <w:t>尽可能少</w:t>
      </w:r>
      <w:r>
        <w:rPr>
          <w:rFonts w:hint="eastAsia" w:ascii="Calisto MT" w:hAnsi="Calisto MT" w:eastAsia="幼圆" w:cstheme="minorEastAsia"/>
          <w:sz w:val="24"/>
          <w:szCs w:val="24"/>
        </w:rPr>
        <w:t>的字符。前面给出的限定符都可以被转化为懒惰匹配模式，只要在它后面加上一个问号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?</w:t>
      </w:r>
      <w:r>
        <w:rPr>
          <w:rFonts w:hint="eastAsia" w:ascii="Calisto MT" w:hAnsi="Calisto MT" w:eastAsia="幼圆" w:cstheme="minorEastAsia"/>
          <w:sz w:val="24"/>
          <w:szCs w:val="24"/>
        </w:rPr>
        <w:t>。这样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.*?</w:t>
      </w:r>
      <w:r>
        <w:rPr>
          <w:rFonts w:hint="eastAsia" w:ascii="Calisto MT" w:hAnsi="Calisto MT" w:eastAsia="幼圆" w:cstheme="minorEastAsia"/>
          <w:sz w:val="24"/>
          <w:szCs w:val="24"/>
        </w:rPr>
        <w:t>就意味着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匹配任意数量的重复，但是在能使整个匹配成功的前提下使用最少的重复</w:t>
      </w:r>
      <w:r>
        <w:rPr>
          <w:rFonts w:hint="eastAsia" w:ascii="Calisto MT" w:hAnsi="Calisto MT" w:eastAsia="幼圆" w:cstheme="minorEastAsia"/>
          <w:sz w:val="24"/>
          <w:szCs w:val="24"/>
        </w:rPr>
        <w:t>。现在看看懒惰版的例子吧：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a.*?b</w:t>
      </w:r>
      <w:r>
        <w:rPr>
          <w:rFonts w:hint="eastAsia" w:ascii="Calisto MT" w:hAnsi="Calisto MT" w:eastAsia="幼圆" w:cstheme="minorEastAsia"/>
          <w:sz w:val="24"/>
          <w:szCs w:val="24"/>
        </w:rPr>
        <w:t>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最短的，以a开始，以b结束的字符串</w:t>
      </w:r>
      <w:r>
        <w:rPr>
          <w:rFonts w:hint="eastAsia" w:ascii="Calisto MT" w:hAnsi="Calisto MT" w:eastAsia="幼圆" w:cstheme="minorEastAsia"/>
          <w:sz w:val="24"/>
          <w:szCs w:val="24"/>
        </w:rPr>
        <w:t>。如果把它应用于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aabab</w:t>
      </w:r>
      <w:r>
        <w:rPr>
          <w:rFonts w:hint="eastAsia" w:ascii="Calisto MT" w:hAnsi="Calisto MT" w:eastAsia="幼圆" w:cstheme="minorEastAsia"/>
          <w:sz w:val="24"/>
          <w:szCs w:val="24"/>
        </w:rPr>
        <w:t>的话，它会匹配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aab（第一到第三个字符）</w:t>
      </w:r>
      <w:r>
        <w:rPr>
          <w:rFonts w:hint="eastAsia" w:ascii="Calisto MT" w:hAnsi="Calisto MT" w:eastAsia="幼圆" w:cstheme="minorEastAsia"/>
          <w:sz w:val="24"/>
          <w:szCs w:val="24"/>
        </w:rPr>
        <w:t>和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ab（第四到第五个字符）</w:t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为什么第一个匹配是aab（第一到第三个字符）而不是ab（第二到第三个字符）？简单地说，因为正则表达式有另一条规则，比懒惰／贪婪规则的优先级更高：最先开始的匹配拥有最高的优先权——The match that begins earliest wins。</w:t>
      </w:r>
    </w:p>
    <w:tbl>
      <w:tblPr>
        <w:tblStyle w:val="24"/>
        <w:tblW w:w="435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339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43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表5.懒惰限定符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代码/语法</w:t>
            </w:r>
          </w:p>
        </w:tc>
        <w:tc>
          <w:tcPr>
            <w:tcW w:w="339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*?</w:t>
            </w:r>
          </w:p>
        </w:tc>
        <w:tc>
          <w:tcPr>
            <w:tcW w:w="339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重复任意次，但尽可能少重复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+?</w:t>
            </w:r>
          </w:p>
        </w:tc>
        <w:tc>
          <w:tcPr>
            <w:tcW w:w="339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重复1次或更多次，但尽可能少重复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??</w:t>
            </w:r>
          </w:p>
        </w:tc>
        <w:tc>
          <w:tcPr>
            <w:tcW w:w="339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重复0次或1次，但尽可能少重复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{n,m}?</w:t>
            </w:r>
          </w:p>
        </w:tc>
        <w:tc>
          <w:tcPr>
            <w:tcW w:w="339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重复n到m次，但尽可能少重复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964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{n,}?</w:t>
            </w:r>
          </w:p>
        </w:tc>
        <w:tc>
          <w:tcPr>
            <w:tcW w:w="3392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重复n次以上，但尽可能少重复</w:t>
            </w:r>
          </w:p>
        </w:tc>
      </w:tr>
    </w:tbl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3" w:name="_Toc369246022"/>
      <w:r>
        <w:rPr>
          <w:rFonts w:hint="eastAsia" w:ascii="Calisto MT" w:hAnsi="Calisto MT" w:eastAsia="幼圆" w:cstheme="minorEastAsia"/>
          <w:sz w:val="24"/>
          <w:szCs w:val="24"/>
        </w:rPr>
        <w:t>处理选项</w:t>
      </w:r>
      <w:bookmarkEnd w:id="273"/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在C#中，你可以使用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"http://msdn2.microsoft.com/zh-cn/library/h5845fdz.aspx" \o "MSDN 相关文档"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Regex(String, RegexOptions)构造函数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>来设置正则表达式的处理选项。如：Regex regex = new Regex(@"\ba\w{6}\b", RegexOptions.IgnoreCase);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上面介绍了几个选项如忽略大小写，处理多行等，这些选项能用来改变处理正则表达式的方式。下面是.Net中常用的正则表达式选项：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03"/>
        <w:gridCol w:w="563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8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表6.常用的处理选项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27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563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IgnoreCase(忽略大小写)</w:t>
            </w:r>
          </w:p>
        </w:tc>
        <w:tc>
          <w:tcPr>
            <w:tcW w:w="563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匹配时不区分大小写。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Multiline(多行模式)</w:t>
            </w:r>
          </w:p>
        </w:tc>
        <w:tc>
          <w:tcPr>
            <w:tcW w:w="563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更改</w:t>
            </w: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^</w:t>
            </w: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和</w:t>
            </w: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$</w:t>
            </w: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的含义，使它们分别在任意一行的行首和行尾匹配，而不仅仅在整个字符串的开头和结尾匹配。(在此模式下,</w:t>
            </w: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$</w:t>
            </w: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 xml:space="preserve">的精确含意是:匹配\n之前的位置以及字符串结束前的位置.)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Singleline(单行模式)</w:t>
            </w:r>
          </w:p>
        </w:tc>
        <w:tc>
          <w:tcPr>
            <w:tcW w:w="563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更改</w:t>
            </w: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.</w:t>
            </w: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 xml:space="preserve">的含义，使它与每一个字符匹配（包括换行符\n）。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IgnorePatternWhitespace(忽略空白)</w:t>
            </w:r>
          </w:p>
        </w:tc>
        <w:tc>
          <w:tcPr>
            <w:tcW w:w="563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忽略表达式中的非转义空白并启用由</w:t>
            </w: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#</w:t>
            </w: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标记的注释。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270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ExplicitCapture(显式捕获)</w:t>
            </w:r>
          </w:p>
        </w:tc>
        <w:tc>
          <w:tcPr>
            <w:tcW w:w="563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仅捕获已被显式命名的组。</w:t>
            </w:r>
          </w:p>
        </w:tc>
      </w:tr>
    </w:tbl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一个经常被问到的问题是：是不是只能同时使用多行模式和单行模式中的一种？答案是：不是。这两个选项之间没有任何关系，除了它们的名字比较相似（以至于让人感到疑惑）以外。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4" w:name="_Toc369246023"/>
      <w:r>
        <w:rPr>
          <w:rFonts w:hint="eastAsia" w:ascii="Calisto MT" w:hAnsi="Calisto MT" w:eastAsia="幼圆" w:cstheme="minorEastAsia"/>
          <w:sz w:val="24"/>
          <w:szCs w:val="24"/>
        </w:rPr>
        <w:t>平衡组/递归匹配</w:t>
      </w:r>
      <w:bookmarkEnd w:id="274"/>
    </w:p>
    <w:p>
      <w:pPr>
        <w:pStyle w:val="34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这里介绍的平衡组语法是由.Net Framework支持的；其它语言／库不一定支持这种功能，或者支持此功能但需要使用不同的语法。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有时我们需要匹配像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( 100 * ( 50 + 15 ) )这样的可嵌套的层次性结构</w:t>
      </w:r>
      <w:r>
        <w:rPr>
          <w:rFonts w:hint="eastAsia" w:ascii="Calisto MT" w:hAnsi="Calisto MT" w:eastAsia="幼圆" w:cstheme="minorEastAsia"/>
          <w:sz w:val="24"/>
          <w:szCs w:val="24"/>
        </w:rPr>
        <w:t>，这时简单地使用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\(.+\)</w:t>
      </w:r>
      <w:r>
        <w:rPr>
          <w:rFonts w:hint="eastAsia" w:ascii="Calisto MT" w:hAnsi="Calisto MT" w:eastAsia="幼圆" w:cstheme="minorEastAsia"/>
          <w:sz w:val="24"/>
          <w:szCs w:val="24"/>
        </w:rPr>
        <w:t>则只会匹配到最左边的左括号和最右边的右括号之间的内容(这里我们讨论的是贪婪模式，懒惰模式也有下面的问题)。假如原来的字符串里的左括号和右括号出现的次数不相等，比如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( 5 / ( 3 + 2 ) ) )</w:t>
      </w:r>
      <w:r>
        <w:rPr>
          <w:rFonts w:hint="eastAsia" w:ascii="Calisto MT" w:hAnsi="Calisto MT" w:eastAsia="幼圆" w:cstheme="minorEastAsia"/>
          <w:sz w:val="24"/>
          <w:szCs w:val="24"/>
        </w:rPr>
        <w:t>，那我们的匹配结果里两者的个数也不会相等。有没有办法在这样的字符串里匹配到最长的，配对的括号之间的内容呢？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为了避免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</w:t>
      </w:r>
      <w:r>
        <w:rPr>
          <w:rFonts w:hint="eastAsia" w:ascii="Calisto MT" w:hAnsi="Calisto MT" w:eastAsia="幼圆" w:cstheme="minorEastAsia"/>
          <w:sz w:val="24"/>
          <w:szCs w:val="24"/>
        </w:rPr>
        <w:t>和</w:t>
      </w: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\(</w:t>
      </w:r>
      <w:r>
        <w:rPr>
          <w:rFonts w:hint="eastAsia" w:ascii="Calisto MT" w:hAnsi="Calisto MT" w:eastAsia="幼圆" w:cstheme="minorEastAsia"/>
          <w:sz w:val="24"/>
          <w:szCs w:val="24"/>
        </w:rPr>
        <w:t>把你的大脑彻底搞糊涂，我们还是用尖括号代替圆括号吧。现在我们的问题变成了如何把</w:t>
      </w:r>
      <w:r>
        <w:rPr>
          <w:rStyle w:val="39"/>
          <w:rFonts w:hint="eastAsia" w:ascii="Calisto MT" w:hAnsi="Calisto MT" w:eastAsia="幼圆" w:cstheme="minorEastAsia"/>
          <w:sz w:val="24"/>
          <w:szCs w:val="24"/>
        </w:rPr>
        <w:t>xx &lt;aa &lt;bbb&gt; &lt;bbb&gt; aa&gt; yy</w:t>
      </w:r>
      <w:r>
        <w:rPr>
          <w:rFonts w:hint="eastAsia" w:ascii="Calisto MT" w:hAnsi="Calisto MT" w:eastAsia="幼圆" w:cstheme="minorEastAsia"/>
          <w:sz w:val="24"/>
          <w:szCs w:val="24"/>
        </w:rPr>
        <w:t>这样的字符串里，最长的配对的尖括号内的内容捕获出来？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这里需要用到以下的语法构造：</w:t>
      </w:r>
    </w:p>
    <w:p>
      <w:pPr>
        <w:pageBreakBefore w:val="0"/>
        <w:widowControl/>
        <w:numPr>
          <w:ilvl w:val="0"/>
          <w:numId w:val="47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(?'group')</w:t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 把捕获的内容命名为group,并压入</w:t>
      </w:r>
      <w:r>
        <w:rPr>
          <w:rStyle w:val="35"/>
          <w:rFonts w:hint="eastAsia" w:ascii="Calisto MT" w:hAnsi="Calisto MT" w:eastAsia="幼圆" w:cstheme="minorEastAsia"/>
          <w:sz w:val="24"/>
          <w:szCs w:val="24"/>
        </w:rPr>
        <w:t>堆栈(Stack)</w:t>
      </w:r>
    </w:p>
    <w:p>
      <w:pPr>
        <w:pageBreakBefore w:val="0"/>
        <w:widowControl/>
        <w:numPr>
          <w:ilvl w:val="0"/>
          <w:numId w:val="47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(?'-group')</w:t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 从堆栈上弹出最后压入堆栈的名为group的捕获内容，如果堆栈本来为空，则本分组的匹配失败</w:t>
      </w:r>
    </w:p>
    <w:p>
      <w:pPr>
        <w:pageBreakBefore w:val="0"/>
        <w:widowControl/>
        <w:numPr>
          <w:ilvl w:val="0"/>
          <w:numId w:val="47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(?(group)yes|no)</w:t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 如果堆栈上存在以名为group的捕获内容的话，继续匹配yes部分的表达式，否则继续匹配no部分</w:t>
      </w:r>
    </w:p>
    <w:p>
      <w:pPr>
        <w:pageBreakBefore w:val="0"/>
        <w:widowControl/>
        <w:numPr>
          <w:ilvl w:val="0"/>
          <w:numId w:val="47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Style w:val="36"/>
          <w:rFonts w:hint="eastAsia" w:ascii="Calisto MT" w:hAnsi="Calisto MT" w:eastAsia="幼圆" w:cstheme="minorEastAsia"/>
          <w:sz w:val="24"/>
          <w:szCs w:val="24"/>
        </w:rPr>
        <w:t>(?!)</w:t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 零宽负向先行断言，由于没有后缀表达式，试图匹配总是失败</w:t>
      </w:r>
    </w:p>
    <w:p>
      <w:pPr>
        <w:pStyle w:val="3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如果你不是一个程序员（或者你自称程序员但是不知道堆栈是什么东西），你就这样理解上面的三种语法吧：第一个就 是在黑板上写一个"group"，第二个就是从黑板上擦掉一个"group"，第三个就是看黑板上写的还有没有"group"，如果有就继续匹配yes部 分，否则就匹配no部分。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我们需要做的是每碰到了左括号，就在压入一个"Open",每碰到一个右括号，就弹出一个，到了最后就看看堆栈是否为空－－如果不为空那就证明左括号比右括号多，那匹配就应该失败。正则表达式引擎会进行回溯(放弃最前面或最后面的一些字符)，尽量使整个表达式得到匹配。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&lt;                         #最外层的左括号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[^&lt;&gt;]*                #最外层的左括号后面的不是括号的内容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(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  (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      (?'Open'&lt;)    #碰到了左括号，在黑板上写一个"Open"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      [^&lt;&gt;]*       #匹配左括号后面的不是括号的内容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  )+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  (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      (?'-Open'&gt;)   #碰到了右括号，擦掉一个"Open"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      [^&lt;&gt;]*        #匹配右括号后面不是括号的内容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    )+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)*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    (?(Open)(?!))         #在遇到最外层的右括号前面，判断黑板上还有没有没擦掉的"Open"；如果还有，则匹配失败</w:t>
      </w: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</w:p>
    <w:p>
      <w:pPr>
        <w:pStyle w:val="17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&gt;                         #最外层的右括号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平衡组的一个最常见的应用就是匹配HTML,下面这个例子可以匹配</w:t>
      </w:r>
      <w:r>
        <w:rPr>
          <w:rStyle w:val="40"/>
          <w:rFonts w:hint="eastAsia" w:ascii="Calisto MT" w:hAnsi="Calisto MT" w:eastAsia="幼圆" w:cstheme="minorEastAsia"/>
          <w:sz w:val="24"/>
          <w:szCs w:val="24"/>
        </w:rPr>
        <w:t>嵌套的&lt;div&gt;标签</w:t>
      </w:r>
      <w:r>
        <w:rPr>
          <w:rFonts w:hint="eastAsia" w:ascii="Calisto MT" w:hAnsi="Calisto MT" w:eastAsia="幼圆" w:cstheme="minorEastAsia"/>
          <w:sz w:val="24"/>
          <w:szCs w:val="24"/>
        </w:rPr>
        <w:t>：</w:t>
      </w:r>
      <w:r>
        <w:rPr>
          <w:rStyle w:val="37"/>
          <w:rFonts w:hint="eastAsia" w:ascii="Calisto MT" w:hAnsi="Calisto MT" w:eastAsia="幼圆" w:cstheme="minorEastAsia"/>
          <w:sz w:val="24"/>
          <w:szCs w:val="24"/>
        </w:rPr>
        <w:t>&lt;div[^&gt;]*&gt;[^&lt;&gt;]*(((?'Open'&lt;div[^&gt;]*&gt;)[^&lt;&gt;]*)+((?'-Open'&lt;/div&gt;)[^&lt;&gt;]*)+)*(?(Open)(?!))&lt;/div&gt;</w:t>
      </w:r>
      <w:r>
        <w:rPr>
          <w:rFonts w:hint="eastAsia" w:ascii="Calisto MT" w:hAnsi="Calisto MT" w:eastAsia="幼圆" w:cstheme="minorEastAsia"/>
          <w:sz w:val="24"/>
          <w:szCs w:val="24"/>
        </w:rPr>
        <w:t>.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5" w:name="_Toc369246024"/>
      <w:r>
        <w:rPr>
          <w:rFonts w:hint="eastAsia" w:ascii="Calisto MT" w:hAnsi="Calisto MT" w:eastAsia="幼圆" w:cstheme="minorEastAsia"/>
          <w:sz w:val="24"/>
          <w:szCs w:val="24"/>
        </w:rPr>
        <w:t>还有些什么东西没提到</w:t>
      </w:r>
      <w:bookmarkEnd w:id="275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上边已经描述了构造正则表达式的大量元素，但是还有很多没有提到的东西。下面是一些未提到的元素的列表，包含语法和简单的说明。你可以在网 上找到更详细的参考资料来学习它们--当你需要用到它们的时候。如果你安装了MSDN Library,你也可以在里面找到.net下正则表达式详细的文档。这里的介绍很简略，如果你需要更详细的信息，而又没有在电脑上安装MSDN Library,可以查看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"http://msdn.microsoft.com/zh-cn/library/az24scfc.aspx"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关于正则表达式语言元素的MSDN在线文档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>。</w:t>
      </w:r>
    </w:p>
    <w:tbl>
      <w:tblPr>
        <w:tblStyle w:val="24"/>
        <w:tblW w:w="8336" w:type="dxa"/>
        <w:tblCellSpacing w:w="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63"/>
        <w:gridCol w:w="687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8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sz w:val="24"/>
                <w:szCs w:val="24"/>
              </w:rPr>
              <w:t>表7.尚未详细讨论的语法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代码/语法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</w:pPr>
            <w:r>
              <w:rPr>
                <w:rFonts w:hint="eastAsia" w:ascii="Calisto MT" w:hAnsi="Calisto MT" w:eastAsia="幼圆" w:cstheme="minorEastAsia"/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\a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报警字符(打印它的效果是电脑嘀一声)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\b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通常是单词分界位置，但如果在字符类里使用代表退格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\t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制表符，Tab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\r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回车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\v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竖向制表符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\f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换页符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\n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换行符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\e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Escape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\0nn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ASCII代码中八进制代码为nn的字符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\xnn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ASCII代码中十六进制代码为nn的字符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\unnnn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Unicode代码中十六进制代码为nnnn的字符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\cN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ASCII控制字符。比如\cC代表Ctrl+C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\A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字符串开头(类似^，但不受处理多行选项的影响)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\Z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字符串结尾或行尾(不受处理多行选项的影响)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\z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字符串结尾(类似$，但不受处理多行选项的影响)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\G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当前搜索的开头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\p{name}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Unicode中命名为name的字符类，例如\p{IsGreek}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(?&gt;exp)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贪婪子表达式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(?&lt;x&gt;-&lt;y&gt;exp)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平衡组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(?im-nsx:exp)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在子表达式exp中改变处理选项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(?im-nsx)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为表达式后面的部分改变处理选项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(?(exp)yes|no)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把exp当作零宽正向先行断言，如果在这个位置能匹配，使用yes作为此组的表达式；否则使用no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(?(exp)yes)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同上，只是使用空表达式作为no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(?(name)yes|no)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如果命名为name的组捕获到了内容，使用yes作为表达式；否则使用no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6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36"/>
                <w:rFonts w:hint="eastAsia" w:ascii="Calisto MT" w:hAnsi="Calisto MT" w:eastAsia="幼圆" w:cstheme="minorEastAsia"/>
                <w:sz w:val="24"/>
                <w:szCs w:val="24"/>
              </w:rPr>
              <w:t>(?(name)yes)</w:t>
            </w:r>
          </w:p>
        </w:tc>
        <w:tc>
          <w:tcPr>
            <w:tcW w:w="6873" w:type="dxa"/>
            <w:vAlign w:val="center"/>
          </w:tcPr>
          <w:p>
            <w:pPr>
              <w:pageBreakBefore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 w:line="480" w:lineRule="auto"/>
              <w:ind w:right="0" w:rightChars="0" w:firstLine="1134" w:firstLineChars="0"/>
              <w:jc w:val="left"/>
              <w:textAlignment w:val="auto"/>
              <w:rPr>
                <w:rFonts w:hint="eastAsia" w:ascii="Calisto MT" w:hAnsi="Calisto MT" w:eastAsia="幼圆" w:cstheme="minorEastAsia"/>
                <w:sz w:val="24"/>
                <w:szCs w:val="24"/>
              </w:rPr>
            </w:pPr>
            <w:r>
              <w:rPr>
                <w:rStyle w:val="40"/>
                <w:rFonts w:hint="eastAsia" w:ascii="Calisto MT" w:hAnsi="Calisto MT" w:eastAsia="幼圆" w:cstheme="minorEastAsia"/>
                <w:sz w:val="24"/>
                <w:szCs w:val="24"/>
              </w:rPr>
              <w:t>同上，只是使用空表达式作为no</w:t>
            </w:r>
          </w:p>
        </w:tc>
      </w:tr>
    </w:tbl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6" w:name="_Toc369246025"/>
      <w:r>
        <w:rPr>
          <w:rFonts w:hint="eastAsia" w:ascii="Calisto MT" w:hAnsi="Calisto MT" w:eastAsia="幼圆" w:cstheme="minorEastAsia"/>
          <w:sz w:val="24"/>
          <w:szCs w:val="24"/>
        </w:rPr>
        <w:t>联系作者</w:t>
      </w:r>
      <w:bookmarkEnd w:id="276"/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好吧,我承认,我骗了你,读到这里你肯定花了不止30分钟.相信我,这是我的错,而不是因为你太笨.我之所以说"30分钟",是为了让你有信心,有耐心继续下去.既然你看到了这里,那证明我的阴谋成功了.被忽悠的感觉很爽吧？</w:t>
      </w:r>
    </w:p>
    <w:p>
      <w:pPr>
        <w:pStyle w:val="18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要投诉我,或者觉得我其实可以忽悠得更高明,欢迎来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"http://weibo.com/deerchao/"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color w:val="0000FF"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37" name="图片 37" descr="http://deerchao.net/images/weibo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deerchao.net/images/weib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我的微博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让我知道. 如果你有关于正则表达式的问题, 可以到 </w: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"http://www.stackoverflow.com"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Fonts w:hint="eastAsia" w:ascii="Calisto MT" w:hAnsi="Calisto MT" w:eastAsia="幼圆" w:cstheme="minorEastAsia"/>
          <w:color w:val="0000FF"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22" name="图片 22" descr="http://deerchao.net/images/stackoverflow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deerchao.net/images/stackoverflow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stackoverflow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  <w:r>
        <w:rPr>
          <w:rFonts w:hint="eastAsia" w:ascii="Calisto MT" w:hAnsi="Calisto MT" w:eastAsia="幼圆" w:cstheme="minorEastAsia"/>
          <w:sz w:val="24"/>
          <w:szCs w:val="24"/>
        </w:rPr>
        <w:t xml:space="preserve"> 网站上提问, 记得要添加 regex 标签. 如果你更习惯于用中文交流, 可以到微博上用 #正则# 标签提出问题.</w:t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7" w:name="_Toc369246026"/>
      <w:r>
        <w:rPr>
          <w:rFonts w:hint="eastAsia" w:ascii="Calisto MT" w:hAnsi="Calisto MT" w:eastAsia="幼圆" w:cstheme="minorEastAsia"/>
          <w:sz w:val="24"/>
          <w:szCs w:val="24"/>
        </w:rPr>
        <w:t>网上的资源及本文参考文献</w:t>
      </w:r>
      <w:bookmarkEnd w:id="277"/>
    </w:p>
    <w:p>
      <w:pPr>
        <w:pageBreakBefore w:val="0"/>
        <w:widowControl/>
        <w:numPr>
          <w:ilvl w:val="0"/>
          <w:numId w:val="48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"http://book.360buy.com/11070361.html?sid=deerchao&amp;t=1"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精通正则表达式（第3版）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8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"http://msdn.microsoft.com/library/chs/default.asp?url=/library/CHS/jscript7/html/jsreconintroductiontoregularexpressions.asp"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微软的正则表达式教程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8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"http://msdn2.microsoft.com/zh-cn/library/system.text.regularexpressions.regex.aspx"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System.Text.RegularExpressions.Regex类(MSDN)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8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"http://www.regular-expressions.info/"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专业的正则表达式教学网站(英文)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ageBreakBefore w:val="0"/>
        <w:widowControl/>
        <w:numPr>
          <w:ilvl w:val="0"/>
          <w:numId w:val="48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fldChar w:fldCharType="begin"/>
      </w:r>
      <w:r>
        <w:rPr>
          <w:rFonts w:hint="eastAsia" w:ascii="Calisto MT" w:hAnsi="Calisto MT" w:eastAsia="幼圆" w:cstheme="minorEastAsia"/>
          <w:sz w:val="24"/>
          <w:szCs w:val="24"/>
        </w:rPr>
        <w:instrText xml:space="preserve"> HYPERLINK "http://weblogs.asp.net/whaggard/archive/2005/02/20/377025.aspx" </w:instrText>
      </w:r>
      <w:r>
        <w:rPr>
          <w:rFonts w:hint="eastAsia" w:ascii="Calisto MT" w:hAnsi="Calisto MT" w:eastAsia="幼圆" w:cstheme="minorEastAsia"/>
          <w:sz w:val="24"/>
          <w:szCs w:val="24"/>
        </w:rPr>
        <w:fldChar w:fldCharType="separate"/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t>关于.Net下的平衡组的详细讨论（英文）</w:t>
      </w:r>
      <w:r>
        <w:rPr>
          <w:rStyle w:val="23"/>
          <w:rFonts w:hint="eastAsia" w:ascii="Calisto MT" w:hAnsi="Calisto MT" w:eastAsia="幼圆" w:cstheme="minorEastAsia"/>
          <w:sz w:val="24"/>
          <w:szCs w:val="24"/>
        </w:rPr>
        <w:fldChar w:fldCharType="end"/>
      </w:r>
    </w:p>
    <w:p>
      <w:pPr>
        <w:pStyle w:val="3"/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bookmarkStart w:id="278" w:name="_Toc369246027"/>
      <w:r>
        <w:rPr>
          <w:rFonts w:hint="eastAsia" w:ascii="Calisto MT" w:hAnsi="Calisto MT" w:eastAsia="幼圆" w:cstheme="minorEastAsia"/>
          <w:sz w:val="24"/>
          <w:szCs w:val="24"/>
        </w:rPr>
        <w:t>更新纪录</w:t>
      </w:r>
      <w:bookmarkEnd w:id="278"/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2006-3-27 第一版</w:t>
      </w:r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2006-10-12 第二版 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修正了几个细节上的错误和不准确的地方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增加了对处理中文时的一些说明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更改了几个术语的翻译（采用了MSDN的翻译方式）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增加了平衡组的介绍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放弃了对The Regulator的介绍，改用Regex Tester</w:t>
      </w:r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2007-3-12 V2.1 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修正了几个小的错误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增加了对处理选项(RegexOptions)的介绍</w:t>
      </w:r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2007-5-28 V2.2 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重新组织了对零宽断言的介绍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删除了几个不太合适的示例，添加了几个实用的示例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其它一些微小的更改</w:t>
      </w:r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2007-8-3 V2.21 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修改了几处文字错误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修改/添加了对$,\b的精确说明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承认了作者是个骗子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给RegexTester添加了Singleline选项的相关功能</w:t>
      </w:r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2008-4-13 v2.3 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调整了部分章节的次序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修改了页面布局，删除了专门的参考节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针对读者的反馈，调整了部分内容</w:t>
      </w:r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2009-4-11 v2.31 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修改了几处文字错误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添加了一些注释说明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调整了一些措词</w:t>
      </w:r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2011-8-17 v2.32 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更改了工具介绍，换用自行开发的正则表达式测试器</w:t>
      </w:r>
    </w:p>
    <w:p>
      <w:pPr>
        <w:pageBreakBefore w:val="0"/>
        <w:widowControl/>
        <w:numPr>
          <w:ilvl w:val="0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 xml:space="preserve">2013-1-10 v2.33 </w:t>
      </w:r>
    </w:p>
    <w:p>
      <w:pPr>
        <w:pageBreakBefore w:val="0"/>
        <w:widowControl/>
        <w:numPr>
          <w:ilvl w:val="1"/>
          <w:numId w:val="49"/>
        </w:numPr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sz w:val="24"/>
          <w:szCs w:val="24"/>
        </w:rPr>
      </w:pPr>
      <w:r>
        <w:rPr>
          <w:rFonts w:hint="eastAsia" w:ascii="Calisto MT" w:hAnsi="Calisto MT" w:eastAsia="幼圆" w:cstheme="minorEastAsia"/>
          <w:sz w:val="24"/>
          <w:szCs w:val="24"/>
        </w:rPr>
        <w:t>说明包含前导0的IP地址是合法的</w:t>
      </w:r>
    </w:p>
    <w:p>
      <w:pPr>
        <w:pageBreakBefore w:val="0"/>
        <w:kinsoku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157" w:afterLines="50" w:afterAutospacing="0" w:line="480" w:lineRule="auto"/>
        <w:ind w:right="0" w:rightChars="0" w:firstLine="1134" w:firstLineChars="0"/>
        <w:jc w:val="left"/>
        <w:textAlignment w:val="auto"/>
        <w:rPr>
          <w:rFonts w:hint="eastAsia" w:ascii="Calisto MT" w:hAnsi="Calisto MT" w:eastAsia="幼圆" w:cstheme="minorEastAsia"/>
          <w:color w:val="666666"/>
          <w:kern w:val="0"/>
          <w:sz w:val="24"/>
          <w:szCs w:val="24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0"/>
                  <w:rPr>
                    <w:rFonts w:hint="eastAsia" w:eastAsiaTheme="minorEastAsia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12FF8"/>
    <w:multiLevelType w:val="multilevel"/>
    <w:tmpl w:val="07B12F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88455B0"/>
    <w:multiLevelType w:val="multilevel"/>
    <w:tmpl w:val="088455B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02E6A4B"/>
    <w:multiLevelType w:val="multilevel"/>
    <w:tmpl w:val="102E6A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120C1031"/>
    <w:multiLevelType w:val="multilevel"/>
    <w:tmpl w:val="120C10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32F1EC7"/>
    <w:multiLevelType w:val="multilevel"/>
    <w:tmpl w:val="132F1E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3611E8F"/>
    <w:multiLevelType w:val="multilevel"/>
    <w:tmpl w:val="13611E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1481458C"/>
    <w:multiLevelType w:val="multilevel"/>
    <w:tmpl w:val="148145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166D005A"/>
    <w:multiLevelType w:val="multilevel"/>
    <w:tmpl w:val="166D005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6CA0369"/>
    <w:multiLevelType w:val="multilevel"/>
    <w:tmpl w:val="16CA036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17AF47F5"/>
    <w:multiLevelType w:val="multilevel"/>
    <w:tmpl w:val="17AF47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1EAC716C"/>
    <w:multiLevelType w:val="multilevel"/>
    <w:tmpl w:val="1EAC71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1EED1A98"/>
    <w:multiLevelType w:val="multilevel"/>
    <w:tmpl w:val="1EED1A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20DE188C"/>
    <w:multiLevelType w:val="multilevel"/>
    <w:tmpl w:val="20DE18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21B5662F"/>
    <w:multiLevelType w:val="multilevel"/>
    <w:tmpl w:val="21B566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21D354EE"/>
    <w:multiLevelType w:val="multilevel"/>
    <w:tmpl w:val="21D354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233B57CC"/>
    <w:multiLevelType w:val="multilevel"/>
    <w:tmpl w:val="233B57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2657056F"/>
    <w:multiLevelType w:val="multilevel"/>
    <w:tmpl w:val="265705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32CE5642"/>
    <w:multiLevelType w:val="multilevel"/>
    <w:tmpl w:val="32CE56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33115777"/>
    <w:multiLevelType w:val="multilevel"/>
    <w:tmpl w:val="331157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342E1593"/>
    <w:multiLevelType w:val="multilevel"/>
    <w:tmpl w:val="342E159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369B18B5"/>
    <w:multiLevelType w:val="multilevel"/>
    <w:tmpl w:val="369B18B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7F57F98"/>
    <w:multiLevelType w:val="multilevel"/>
    <w:tmpl w:val="37F57F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38805827"/>
    <w:multiLevelType w:val="multilevel"/>
    <w:tmpl w:val="388058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3BB968AA"/>
    <w:multiLevelType w:val="multilevel"/>
    <w:tmpl w:val="3BB968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3C8C0ABB"/>
    <w:multiLevelType w:val="multilevel"/>
    <w:tmpl w:val="3C8C0AB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3DFD52F8"/>
    <w:multiLevelType w:val="multilevel"/>
    <w:tmpl w:val="3DFD52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3ED108B4"/>
    <w:multiLevelType w:val="multilevel"/>
    <w:tmpl w:val="3ED108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>
    <w:nsid w:val="3FC401D3"/>
    <w:multiLevelType w:val="multilevel"/>
    <w:tmpl w:val="3FC401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407B015D"/>
    <w:multiLevelType w:val="multilevel"/>
    <w:tmpl w:val="407B01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>
    <w:nsid w:val="45115D0A"/>
    <w:multiLevelType w:val="multilevel"/>
    <w:tmpl w:val="45115D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4573228E"/>
    <w:multiLevelType w:val="multilevel"/>
    <w:tmpl w:val="457322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>
    <w:nsid w:val="468C3E24"/>
    <w:multiLevelType w:val="multilevel"/>
    <w:tmpl w:val="468C3E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>
    <w:nsid w:val="498F29DD"/>
    <w:multiLevelType w:val="multilevel"/>
    <w:tmpl w:val="498F29D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>
    <w:nsid w:val="4B7040A5"/>
    <w:multiLevelType w:val="multilevel"/>
    <w:tmpl w:val="4B7040A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>
    <w:nsid w:val="4F693981"/>
    <w:multiLevelType w:val="multilevel"/>
    <w:tmpl w:val="4F6939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>
    <w:nsid w:val="659F4573"/>
    <w:multiLevelType w:val="multilevel"/>
    <w:tmpl w:val="659F45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>
    <w:nsid w:val="67643666"/>
    <w:multiLevelType w:val="multilevel"/>
    <w:tmpl w:val="676436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>
    <w:nsid w:val="68DE66D1"/>
    <w:multiLevelType w:val="multilevel"/>
    <w:tmpl w:val="68DE66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>
    <w:nsid w:val="68EF73B5"/>
    <w:multiLevelType w:val="multilevel"/>
    <w:tmpl w:val="68EF73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>
    <w:nsid w:val="698605AA"/>
    <w:multiLevelType w:val="multilevel"/>
    <w:tmpl w:val="698605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>
    <w:nsid w:val="6AD36C1D"/>
    <w:multiLevelType w:val="multilevel"/>
    <w:tmpl w:val="6AD36C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>
    <w:nsid w:val="6BB07F61"/>
    <w:multiLevelType w:val="multilevel"/>
    <w:tmpl w:val="6BB07F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2">
    <w:nsid w:val="6C473774"/>
    <w:multiLevelType w:val="multilevel"/>
    <w:tmpl w:val="6C4737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3">
    <w:nsid w:val="6C775FDD"/>
    <w:multiLevelType w:val="multilevel"/>
    <w:tmpl w:val="6C775FD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>
    <w:nsid w:val="74400FA0"/>
    <w:multiLevelType w:val="multilevel"/>
    <w:tmpl w:val="74400FA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>
    <w:nsid w:val="74A81881"/>
    <w:multiLevelType w:val="multilevel"/>
    <w:tmpl w:val="74A818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>
    <w:nsid w:val="781A3C95"/>
    <w:multiLevelType w:val="multilevel"/>
    <w:tmpl w:val="781A3C9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7">
    <w:nsid w:val="7EE4374C"/>
    <w:multiLevelType w:val="multilevel"/>
    <w:tmpl w:val="7EE437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>
    <w:nsid w:val="7F052420"/>
    <w:multiLevelType w:val="multilevel"/>
    <w:tmpl w:val="7F0524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0"/>
  </w:num>
  <w:num w:numId="2">
    <w:abstractNumId w:val="6"/>
  </w:num>
  <w:num w:numId="3">
    <w:abstractNumId w:val="32"/>
  </w:num>
  <w:num w:numId="4">
    <w:abstractNumId w:val="15"/>
  </w:num>
  <w:num w:numId="5">
    <w:abstractNumId w:val="5"/>
  </w:num>
  <w:num w:numId="6">
    <w:abstractNumId w:val="39"/>
  </w:num>
  <w:num w:numId="7">
    <w:abstractNumId w:val="36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33"/>
  </w:num>
  <w:num w:numId="13">
    <w:abstractNumId w:val="28"/>
  </w:num>
  <w:num w:numId="14">
    <w:abstractNumId w:val="25"/>
  </w:num>
  <w:num w:numId="15">
    <w:abstractNumId w:val="17"/>
  </w:num>
  <w:num w:numId="16">
    <w:abstractNumId w:val="29"/>
  </w:num>
  <w:num w:numId="17">
    <w:abstractNumId w:val="43"/>
  </w:num>
  <w:num w:numId="18">
    <w:abstractNumId w:val="14"/>
  </w:num>
  <w:num w:numId="19">
    <w:abstractNumId w:val="35"/>
  </w:num>
  <w:num w:numId="20">
    <w:abstractNumId w:val="18"/>
  </w:num>
  <w:num w:numId="21">
    <w:abstractNumId w:val="0"/>
  </w:num>
  <w:num w:numId="22">
    <w:abstractNumId w:val="46"/>
  </w:num>
  <w:num w:numId="23">
    <w:abstractNumId w:val="48"/>
  </w:num>
  <w:num w:numId="24">
    <w:abstractNumId w:val="24"/>
  </w:num>
  <w:num w:numId="25">
    <w:abstractNumId w:val="31"/>
  </w:num>
  <w:num w:numId="26">
    <w:abstractNumId w:val="34"/>
  </w:num>
  <w:num w:numId="27">
    <w:abstractNumId w:val="19"/>
  </w:num>
  <w:num w:numId="28">
    <w:abstractNumId w:val="41"/>
  </w:num>
  <w:num w:numId="29">
    <w:abstractNumId w:val="45"/>
  </w:num>
  <w:num w:numId="30">
    <w:abstractNumId w:val="23"/>
  </w:num>
  <w:num w:numId="31">
    <w:abstractNumId w:val="11"/>
  </w:num>
  <w:num w:numId="32">
    <w:abstractNumId w:val="1"/>
  </w:num>
  <w:num w:numId="33">
    <w:abstractNumId w:val="40"/>
  </w:num>
  <w:num w:numId="34">
    <w:abstractNumId w:val="21"/>
  </w:num>
  <w:num w:numId="35">
    <w:abstractNumId w:val="4"/>
  </w:num>
  <w:num w:numId="36">
    <w:abstractNumId w:val="37"/>
  </w:num>
  <w:num w:numId="37">
    <w:abstractNumId w:val="44"/>
  </w:num>
  <w:num w:numId="38">
    <w:abstractNumId w:val="38"/>
  </w:num>
  <w:num w:numId="39">
    <w:abstractNumId w:val="47"/>
  </w:num>
  <w:num w:numId="40">
    <w:abstractNumId w:val="27"/>
  </w:num>
  <w:num w:numId="41">
    <w:abstractNumId w:val="12"/>
  </w:num>
  <w:num w:numId="42">
    <w:abstractNumId w:val="13"/>
  </w:num>
  <w:num w:numId="43">
    <w:abstractNumId w:val="42"/>
  </w:num>
  <w:num w:numId="44">
    <w:abstractNumId w:val="22"/>
  </w:num>
  <w:num w:numId="45">
    <w:abstractNumId w:val="30"/>
  </w:num>
  <w:num w:numId="46">
    <w:abstractNumId w:val="3"/>
  </w:num>
  <w:num w:numId="47">
    <w:abstractNumId w:val="26"/>
  </w:num>
  <w:num w:numId="48">
    <w:abstractNumId w:val="16"/>
  </w:num>
  <w:num w:numId="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40873"/>
    <w:rsid w:val="000410DF"/>
    <w:rsid w:val="00071615"/>
    <w:rsid w:val="000D05CB"/>
    <w:rsid w:val="000E35FB"/>
    <w:rsid w:val="000E53A7"/>
    <w:rsid w:val="00121396"/>
    <w:rsid w:val="001268FD"/>
    <w:rsid w:val="00135007"/>
    <w:rsid w:val="00137FF9"/>
    <w:rsid w:val="00187024"/>
    <w:rsid w:val="001B2D98"/>
    <w:rsid w:val="001C03CB"/>
    <w:rsid w:val="001E3526"/>
    <w:rsid w:val="00204A78"/>
    <w:rsid w:val="00214BD0"/>
    <w:rsid w:val="0023103A"/>
    <w:rsid w:val="002632B7"/>
    <w:rsid w:val="00270B30"/>
    <w:rsid w:val="002845A1"/>
    <w:rsid w:val="002929AF"/>
    <w:rsid w:val="002B2E38"/>
    <w:rsid w:val="002B6B34"/>
    <w:rsid w:val="002C3749"/>
    <w:rsid w:val="002C70BF"/>
    <w:rsid w:val="00305649"/>
    <w:rsid w:val="00326BEE"/>
    <w:rsid w:val="00352E0E"/>
    <w:rsid w:val="00372C89"/>
    <w:rsid w:val="00383CE6"/>
    <w:rsid w:val="003924AD"/>
    <w:rsid w:val="003A54B9"/>
    <w:rsid w:val="003C4D27"/>
    <w:rsid w:val="003D3CEA"/>
    <w:rsid w:val="003D5EF6"/>
    <w:rsid w:val="003F02C2"/>
    <w:rsid w:val="00406F7E"/>
    <w:rsid w:val="00433718"/>
    <w:rsid w:val="0047745C"/>
    <w:rsid w:val="004A53F0"/>
    <w:rsid w:val="00501DB8"/>
    <w:rsid w:val="005075B4"/>
    <w:rsid w:val="0051262D"/>
    <w:rsid w:val="00516FB5"/>
    <w:rsid w:val="00571AF6"/>
    <w:rsid w:val="00572E39"/>
    <w:rsid w:val="0058640A"/>
    <w:rsid w:val="00593D7B"/>
    <w:rsid w:val="00597685"/>
    <w:rsid w:val="005B01CB"/>
    <w:rsid w:val="005B6427"/>
    <w:rsid w:val="005C4297"/>
    <w:rsid w:val="005F4CB3"/>
    <w:rsid w:val="00600014"/>
    <w:rsid w:val="0062380E"/>
    <w:rsid w:val="00627E3B"/>
    <w:rsid w:val="006747E7"/>
    <w:rsid w:val="00693A87"/>
    <w:rsid w:val="006A592D"/>
    <w:rsid w:val="007037EA"/>
    <w:rsid w:val="007423E9"/>
    <w:rsid w:val="00750E1F"/>
    <w:rsid w:val="00756F76"/>
    <w:rsid w:val="00777D8A"/>
    <w:rsid w:val="00781C1A"/>
    <w:rsid w:val="00785A88"/>
    <w:rsid w:val="007A7E67"/>
    <w:rsid w:val="007D78A9"/>
    <w:rsid w:val="007F0173"/>
    <w:rsid w:val="00823C3E"/>
    <w:rsid w:val="00824587"/>
    <w:rsid w:val="0083767C"/>
    <w:rsid w:val="00865F19"/>
    <w:rsid w:val="00896229"/>
    <w:rsid w:val="008A533A"/>
    <w:rsid w:val="008C3804"/>
    <w:rsid w:val="008D640C"/>
    <w:rsid w:val="00934758"/>
    <w:rsid w:val="00964F1C"/>
    <w:rsid w:val="00965F32"/>
    <w:rsid w:val="00991427"/>
    <w:rsid w:val="009E0FC6"/>
    <w:rsid w:val="009F6556"/>
    <w:rsid w:val="00A27A30"/>
    <w:rsid w:val="00A526A0"/>
    <w:rsid w:val="00AE0F48"/>
    <w:rsid w:val="00AF7907"/>
    <w:rsid w:val="00B03985"/>
    <w:rsid w:val="00B135A7"/>
    <w:rsid w:val="00B25439"/>
    <w:rsid w:val="00B7427D"/>
    <w:rsid w:val="00BA1C92"/>
    <w:rsid w:val="00BD2222"/>
    <w:rsid w:val="00C0378E"/>
    <w:rsid w:val="00C26450"/>
    <w:rsid w:val="00C36F0F"/>
    <w:rsid w:val="00C96A4F"/>
    <w:rsid w:val="00CA46C5"/>
    <w:rsid w:val="00CE4B72"/>
    <w:rsid w:val="00D610E6"/>
    <w:rsid w:val="00DB1D8A"/>
    <w:rsid w:val="00DC26D4"/>
    <w:rsid w:val="00DD7F8B"/>
    <w:rsid w:val="00E818FB"/>
    <w:rsid w:val="00E8271F"/>
    <w:rsid w:val="00E84613"/>
    <w:rsid w:val="00E91282"/>
    <w:rsid w:val="00EC2BFC"/>
    <w:rsid w:val="00ED486C"/>
    <w:rsid w:val="00ED4C49"/>
    <w:rsid w:val="00ED7516"/>
    <w:rsid w:val="00F171DA"/>
    <w:rsid w:val="00F41BD0"/>
    <w:rsid w:val="00FA6FAB"/>
    <w:rsid w:val="00FA706C"/>
    <w:rsid w:val="00FD3607"/>
    <w:rsid w:val="7E5F0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9">
    <w:name w:val="Default Paragraph Font"/>
    <w:unhideWhenUsed/>
    <w:uiPriority w:val="1"/>
  </w:style>
  <w:style w:type="table" w:default="1" w:styleId="2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2520" w:leftChars="1200"/>
    </w:pPr>
  </w:style>
  <w:style w:type="paragraph" w:styleId="6">
    <w:name w:val="toc 5"/>
    <w:basedOn w:val="1"/>
    <w:next w:val="1"/>
    <w:unhideWhenUsed/>
    <w:uiPriority w:val="39"/>
    <w:pPr>
      <w:ind w:left="1680" w:leftChars="800"/>
    </w:pPr>
  </w:style>
  <w:style w:type="paragraph" w:styleId="7">
    <w:name w:val="toc 3"/>
    <w:basedOn w:val="1"/>
    <w:next w:val="1"/>
    <w:unhideWhenUsed/>
    <w:uiPriority w:val="39"/>
    <w:pPr>
      <w:ind w:left="840" w:leftChars="400"/>
    </w:pPr>
  </w:style>
  <w:style w:type="paragraph" w:styleId="8">
    <w:name w:val="toc 8"/>
    <w:basedOn w:val="1"/>
    <w:next w:val="1"/>
    <w:unhideWhenUsed/>
    <w:uiPriority w:val="39"/>
    <w:pPr>
      <w:ind w:left="2940" w:leftChars="1400"/>
    </w:pPr>
  </w:style>
  <w:style w:type="paragraph" w:styleId="9">
    <w:name w:val="Balloon Text"/>
    <w:basedOn w:val="1"/>
    <w:link w:val="27"/>
    <w:unhideWhenUsed/>
    <w:uiPriority w:val="99"/>
    <w:rPr>
      <w:sz w:val="18"/>
      <w:szCs w:val="18"/>
    </w:rPr>
  </w:style>
  <w:style w:type="paragraph" w:styleId="10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</w:style>
  <w:style w:type="paragraph" w:styleId="13">
    <w:name w:val="toc 4"/>
    <w:basedOn w:val="1"/>
    <w:next w:val="1"/>
    <w:unhideWhenUsed/>
    <w:uiPriority w:val="39"/>
    <w:pPr>
      <w:ind w:left="1260" w:leftChars="600"/>
    </w:p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5">
    <w:name w:val="toc 2"/>
    <w:basedOn w:val="1"/>
    <w:next w:val="1"/>
    <w:unhideWhenUsed/>
    <w:uiPriority w:val="39"/>
    <w:pPr>
      <w:ind w:left="420" w:leftChars="200"/>
    </w:pPr>
  </w:style>
  <w:style w:type="paragraph" w:styleId="16">
    <w:name w:val="toc 9"/>
    <w:basedOn w:val="1"/>
    <w:next w:val="1"/>
    <w:unhideWhenUsed/>
    <w:uiPriority w:val="39"/>
    <w:pPr>
      <w:ind w:left="3360" w:leftChars="1600"/>
    </w:pPr>
  </w:style>
  <w:style w:type="paragraph" w:styleId="17">
    <w:name w:val="HTML Preformatted"/>
    <w:basedOn w:val="1"/>
    <w:link w:val="4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FollowedHyperlink"/>
    <w:basedOn w:val="19"/>
    <w:unhideWhenUsed/>
    <w:uiPriority w:val="99"/>
    <w:rPr>
      <w:color w:val="800080" w:themeColor="followedHyperlink"/>
      <w:u w:val="single"/>
    </w:rPr>
  </w:style>
  <w:style w:type="character" w:styleId="22">
    <w:name w:val="Emphasis"/>
    <w:basedOn w:val="19"/>
    <w:qFormat/>
    <w:uiPriority w:val="20"/>
    <w:rPr>
      <w:i/>
      <w:iCs/>
    </w:rPr>
  </w:style>
  <w:style w:type="character" w:styleId="23">
    <w:name w:val="Hyperlink"/>
    <w:basedOn w:val="19"/>
    <w:unhideWhenUsed/>
    <w:uiPriority w:val="99"/>
    <w:rPr>
      <w:color w:val="0000FF"/>
      <w:u w:val="single"/>
    </w:rPr>
  </w:style>
  <w:style w:type="character" w:customStyle="1" w:styleId="25">
    <w:name w:val="页眉 Char"/>
    <w:basedOn w:val="19"/>
    <w:link w:val="11"/>
    <w:semiHidden/>
    <w:uiPriority w:val="99"/>
    <w:rPr>
      <w:sz w:val="18"/>
      <w:szCs w:val="18"/>
    </w:rPr>
  </w:style>
  <w:style w:type="character" w:customStyle="1" w:styleId="26">
    <w:name w:val="页脚 Char"/>
    <w:basedOn w:val="19"/>
    <w:link w:val="10"/>
    <w:semiHidden/>
    <w:uiPriority w:val="99"/>
    <w:rPr>
      <w:sz w:val="18"/>
      <w:szCs w:val="18"/>
    </w:rPr>
  </w:style>
  <w:style w:type="character" w:customStyle="1" w:styleId="27">
    <w:name w:val="批注框文本 Char"/>
    <w:basedOn w:val="19"/>
    <w:link w:val="9"/>
    <w:semiHidden/>
    <w:uiPriority w:val="99"/>
    <w:rPr>
      <w:sz w:val="18"/>
      <w:szCs w:val="18"/>
    </w:rPr>
  </w:style>
  <w:style w:type="character" w:customStyle="1" w:styleId="28">
    <w:name w:val="标题 1 Char"/>
    <w:basedOn w:val="19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29">
    <w:name w:val="apple-converted-space"/>
    <w:basedOn w:val="19"/>
    <w:uiPriority w:val="0"/>
  </w:style>
  <w:style w:type="character" w:customStyle="1" w:styleId="30">
    <w:name w:val="标题 2 Char"/>
    <w:basedOn w:val="1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xs01"/>
    <w:basedOn w:val="19"/>
    <w:uiPriority w:val="0"/>
    <w:rPr>
      <w:rFonts w:hint="default" w:ascii="Tahoma" w:hAnsi="Tahoma" w:cs="Tahoma"/>
      <w:sz w:val="20"/>
      <w:szCs w:val="20"/>
    </w:rPr>
  </w:style>
  <w:style w:type="character" w:customStyle="1" w:styleId="32">
    <w:name w:val="标题 3 Char"/>
    <w:basedOn w:val="19"/>
    <w:link w:val="4"/>
    <w:uiPriority w:val="9"/>
    <w:rPr>
      <w:b/>
      <w:bCs/>
      <w:sz w:val="32"/>
      <w:szCs w:val="32"/>
    </w:rPr>
  </w:style>
  <w:style w:type="paragraph" w:customStyle="1" w:styleId="33">
    <w:name w:val="note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">
    <w:name w:val="importan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name"/>
    <w:basedOn w:val="19"/>
    <w:uiPriority w:val="0"/>
  </w:style>
  <w:style w:type="character" w:customStyle="1" w:styleId="36">
    <w:name w:val="code"/>
    <w:basedOn w:val="19"/>
    <w:uiPriority w:val="0"/>
  </w:style>
  <w:style w:type="character" w:customStyle="1" w:styleId="37">
    <w:name w:val="regex"/>
    <w:basedOn w:val="19"/>
    <w:uiPriority w:val="0"/>
  </w:style>
  <w:style w:type="character" w:customStyle="1" w:styleId="38">
    <w:name w:val="part"/>
    <w:basedOn w:val="19"/>
    <w:uiPriority w:val="0"/>
  </w:style>
  <w:style w:type="character" w:customStyle="1" w:styleId="39">
    <w:name w:val="string"/>
    <w:basedOn w:val="19"/>
    <w:uiPriority w:val="0"/>
  </w:style>
  <w:style w:type="character" w:customStyle="1" w:styleId="40">
    <w:name w:val="desc"/>
    <w:basedOn w:val="19"/>
    <w:uiPriority w:val="0"/>
  </w:style>
  <w:style w:type="character" w:customStyle="1" w:styleId="41">
    <w:name w:val="HTML 预设格式 Char"/>
    <w:basedOn w:val="19"/>
    <w:link w:val="17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3.png"/><Relationship Id="rId5" Type="http://schemas.openxmlformats.org/officeDocument/2006/relationships/image" Target="media/image1.png"/><Relationship Id="rId49" Type="http://schemas.openxmlformats.org/officeDocument/2006/relationships/hyperlink" Target="http://www.stackoverflow.com/" TargetMode="External"/><Relationship Id="rId48" Type="http://schemas.openxmlformats.org/officeDocument/2006/relationships/image" Target="media/image42.png"/><Relationship Id="rId47" Type="http://schemas.openxmlformats.org/officeDocument/2006/relationships/hyperlink" Target="http://weibo.com/deerchao/" TargetMode="External"/><Relationship Id="rId46" Type="http://schemas.openxmlformats.org/officeDocument/2006/relationships/image" Target="media/image41.png"/><Relationship Id="rId45" Type="http://schemas.openxmlformats.org/officeDocument/2006/relationships/hyperlink" Target="http://deerchao.net/tools/regex_tester/index.htm" TargetMode="Externa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23617F-6D09-4266-97A0-57FB1DFCA1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</Pages>
  <Words>12867</Words>
  <Characters>73348</Characters>
  <Lines>611</Lines>
  <Paragraphs>172</Paragraphs>
  <TotalTime>0</TotalTime>
  <ScaleCrop>false</ScaleCrop>
  <LinksUpToDate>false</LinksUpToDate>
  <CharactersWithSpaces>86043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2013-07-04T07:22:00Z</dcterms:created>
  <dc:creator>lenovo</dc:creator>
  <cp:lastModifiedBy>Administrator</cp:lastModifiedBy>
  <cp:lastPrinted>2013-08-22T06:51:00Z</cp:lastPrinted>
  <dcterms:modified xsi:type="dcterms:W3CDTF">2017-10-11T15:58:03Z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